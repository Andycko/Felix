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7C8D" w:rsidRPr="00663902" w:rsidRDefault="00B20CB2" w:rsidP="005A7C8D">
      <w:pPr>
        <w:pStyle w:val="0odstavec"/>
      </w:pPr>
      <w:r>
        <w:rPr>
          <w:noProof/>
          <w:lang w:eastAsia="sk-SK"/>
        </w:rPr>
        <mc:AlternateContent>
          <mc:Choice Requires="wps">
            <w:drawing>
              <wp:anchor distT="0" distB="0" distL="114300" distR="114300" simplePos="0" relativeHeight="251657216" behindDoc="0" locked="0" layoutInCell="1" allowOverlap="1" wp14:anchorId="51DF3EC1" wp14:editId="7C776413">
                <wp:simplePos x="0" y="0"/>
                <wp:positionH relativeFrom="column">
                  <wp:posOffset>-635</wp:posOffset>
                </wp:positionH>
                <wp:positionV relativeFrom="paragraph">
                  <wp:posOffset>-173990</wp:posOffset>
                </wp:positionV>
                <wp:extent cx="5600700" cy="8801100"/>
                <wp:effectExtent l="0" t="0" r="0" b="0"/>
                <wp:wrapNone/>
                <wp:docPr id="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8801100"/>
                        </a:xfrm>
                        <a:prstGeom prst="rect">
                          <a:avLst/>
                        </a:prstGeom>
                        <a:solidFill>
                          <a:srgbClr val="FFFFFF"/>
                        </a:solidFill>
                        <a:ln w="9525">
                          <a:solidFill>
                            <a:srgbClr val="FFFFFF"/>
                          </a:solidFill>
                          <a:miter lim="800000"/>
                          <a:headEnd/>
                          <a:tailEnd/>
                        </a:ln>
                      </wps:spPr>
                      <wps:txbx>
                        <w:txbxContent>
                          <w:p w:rsidR="001B5303" w:rsidRPr="00DF2112" w:rsidRDefault="001B5303" w:rsidP="00DF2112">
                            <w:pPr>
                              <w:pStyle w:val="0odstavec"/>
                              <w:ind w:firstLine="0"/>
                              <w:jc w:val="center"/>
                              <w:rPr>
                                <w:sz w:val="28"/>
                                <w:szCs w:val="28"/>
                              </w:rPr>
                            </w:pPr>
                            <w:r w:rsidRPr="00DF2112">
                              <w:rPr>
                                <w:sz w:val="28"/>
                                <w:szCs w:val="28"/>
                              </w:rPr>
                              <w:t>Spojená škola, Komárňanská 28, Nové Zámky, 940 75</w:t>
                            </w:r>
                          </w:p>
                          <w:p w:rsidR="001B5303" w:rsidRPr="00DF2112" w:rsidRDefault="001B5303" w:rsidP="00DF2112">
                            <w:pPr>
                              <w:pStyle w:val="0odstavec"/>
                              <w:ind w:firstLine="0"/>
                              <w:jc w:val="center"/>
                              <w:rPr>
                                <w:sz w:val="28"/>
                                <w:szCs w:val="28"/>
                              </w:rPr>
                            </w:pPr>
                            <w:proofErr w:type="spellStart"/>
                            <w:r w:rsidRPr="00DF2112">
                              <w:rPr>
                                <w:sz w:val="28"/>
                                <w:szCs w:val="28"/>
                              </w:rPr>
                              <w:t>o.z</w:t>
                            </w:r>
                            <w:proofErr w:type="spellEnd"/>
                            <w:r w:rsidRPr="00DF2112">
                              <w:rPr>
                                <w:sz w:val="28"/>
                                <w:szCs w:val="28"/>
                              </w:rPr>
                              <w:t xml:space="preserve">. Stredná priemyselná škola elektrotechnická- </w:t>
                            </w:r>
                            <w:proofErr w:type="spellStart"/>
                            <w:r w:rsidRPr="00DF2112">
                              <w:rPr>
                                <w:sz w:val="28"/>
                                <w:szCs w:val="28"/>
                              </w:rPr>
                              <w:t>S.A.Jedlika</w:t>
                            </w:r>
                            <w:proofErr w:type="spellEnd"/>
                          </w:p>
                          <w:p w:rsidR="001B5303" w:rsidRPr="00663902" w:rsidRDefault="001B5303" w:rsidP="00DF2112">
                            <w:pPr>
                              <w:pStyle w:val="0odstavec"/>
                              <w:ind w:firstLine="0"/>
                              <w:jc w:val="center"/>
                              <w:rPr>
                                <w:sz w:val="28"/>
                                <w:szCs w:val="28"/>
                              </w:rPr>
                            </w:pPr>
                            <w:proofErr w:type="spellStart"/>
                            <w:r w:rsidRPr="00663902">
                              <w:rPr>
                                <w:sz w:val="28"/>
                                <w:szCs w:val="28"/>
                              </w:rPr>
                              <w:t>Jedlik</w:t>
                            </w:r>
                            <w:proofErr w:type="spellEnd"/>
                            <w:r>
                              <w:rPr>
                                <w:sz w:val="28"/>
                                <w:szCs w:val="28"/>
                              </w:rPr>
                              <w:t xml:space="preserve"> </w:t>
                            </w:r>
                            <w:proofErr w:type="spellStart"/>
                            <w:r>
                              <w:rPr>
                                <w:sz w:val="28"/>
                                <w:szCs w:val="28"/>
                              </w:rPr>
                              <w:t>Ányos</w:t>
                            </w:r>
                            <w:proofErr w:type="spellEnd"/>
                            <w:r w:rsidRPr="00663902">
                              <w:rPr>
                                <w:sz w:val="28"/>
                                <w:szCs w:val="28"/>
                              </w:rPr>
                              <w:t xml:space="preserve"> </w:t>
                            </w:r>
                            <w:proofErr w:type="spellStart"/>
                            <w:r w:rsidRPr="00663902">
                              <w:rPr>
                                <w:sz w:val="28"/>
                                <w:szCs w:val="28"/>
                              </w:rPr>
                              <w:t>Elektrotechnikai</w:t>
                            </w:r>
                            <w:proofErr w:type="spellEnd"/>
                            <w:r w:rsidRPr="00663902">
                              <w:rPr>
                                <w:sz w:val="28"/>
                                <w:szCs w:val="28"/>
                              </w:rPr>
                              <w:t xml:space="preserve"> </w:t>
                            </w:r>
                            <w:proofErr w:type="spellStart"/>
                            <w:r w:rsidRPr="00663902">
                              <w:rPr>
                                <w:sz w:val="28"/>
                                <w:szCs w:val="28"/>
                              </w:rPr>
                              <w:t>Szakközépiskola</w:t>
                            </w:r>
                            <w:proofErr w:type="spellEnd"/>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4A5A5B" w:rsidRDefault="001B5303" w:rsidP="009B147A">
                            <w:pPr>
                              <w:spacing w:line="360" w:lineRule="auto"/>
                              <w:jc w:val="center"/>
                              <w:rPr>
                                <w:b/>
                                <w:bCs/>
                                <w:sz w:val="36"/>
                                <w:szCs w:val="36"/>
                                <w:lang w:val="sk-SK"/>
                              </w:rPr>
                            </w:pPr>
                            <w:r w:rsidRPr="004A5A5B">
                              <w:rPr>
                                <w:b/>
                                <w:bCs/>
                                <w:sz w:val="36"/>
                                <w:szCs w:val="36"/>
                                <w:lang w:val="sk-SK"/>
                              </w:rPr>
                              <w:t>„Bezpečnostné protokoly bezdrôtových sietí</w:t>
                            </w:r>
                            <w:r>
                              <w:rPr>
                                <w:b/>
                                <w:bCs/>
                                <w:sz w:val="36"/>
                                <w:szCs w:val="36"/>
                                <w:lang w:val="sk-SK"/>
                              </w:rPr>
                              <w:br/>
                            </w:r>
                            <w:r w:rsidRPr="004A5A5B">
                              <w:rPr>
                                <w:b/>
                                <w:bCs/>
                                <w:sz w:val="36"/>
                                <w:szCs w:val="36"/>
                                <w:lang w:val="sk-SK"/>
                              </w:rPr>
                              <w:t>– učebná pomôcka“</w:t>
                            </w:r>
                          </w:p>
                          <w:p w:rsidR="001B5303" w:rsidRPr="00663902" w:rsidRDefault="001B5303" w:rsidP="009B147A">
                            <w:pPr>
                              <w:spacing w:line="360" w:lineRule="auto"/>
                              <w:jc w:val="center"/>
                              <w:rPr>
                                <w:bCs/>
                                <w:sz w:val="28"/>
                                <w:szCs w:val="28"/>
                                <w:lang w:val="sk-SK"/>
                              </w:rPr>
                            </w:pPr>
                            <w:r w:rsidRPr="00663902">
                              <w:rPr>
                                <w:bCs/>
                                <w:sz w:val="28"/>
                                <w:szCs w:val="28"/>
                                <w:lang w:val="sk-SK"/>
                              </w:rPr>
                              <w:t>Vlastný projekt</w:t>
                            </w:r>
                          </w:p>
                          <w:p w:rsidR="001B5303" w:rsidRPr="00663902" w:rsidRDefault="001B5303" w:rsidP="009B147A">
                            <w:pPr>
                              <w:spacing w:line="360" w:lineRule="auto"/>
                              <w:jc w:val="center"/>
                              <w:rPr>
                                <w:sz w:val="28"/>
                                <w:szCs w:val="28"/>
                                <w:lang w:val="sk-SK"/>
                              </w:rPr>
                            </w:pPr>
                            <w:r w:rsidRPr="00663902">
                              <w:rPr>
                                <w:sz w:val="28"/>
                                <w:szCs w:val="28"/>
                                <w:lang w:val="sk-SK"/>
                              </w:rPr>
                              <w:t>Praktická časť odbornej zložky maturitnej skúšky</w:t>
                            </w: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BA4CF4">
                            <w:pPr>
                              <w:tabs>
                                <w:tab w:val="left" w:pos="5670"/>
                              </w:tabs>
                              <w:rPr>
                                <w:sz w:val="28"/>
                                <w:szCs w:val="28"/>
                                <w:lang w:val="sk-SK"/>
                              </w:rPr>
                            </w:pPr>
                            <w:r w:rsidRPr="00663902">
                              <w:rPr>
                                <w:sz w:val="28"/>
                                <w:szCs w:val="28"/>
                                <w:lang w:val="sk-SK"/>
                              </w:rPr>
                              <w:t>Nové Zámky</w:t>
                            </w:r>
                            <w:r w:rsidRPr="00663902">
                              <w:rPr>
                                <w:sz w:val="28"/>
                                <w:szCs w:val="28"/>
                                <w:lang w:val="sk-SK"/>
                              </w:rPr>
                              <w:tab/>
                              <w:t>riešiteľ:</w:t>
                            </w:r>
                          </w:p>
                          <w:p w:rsidR="001B5303" w:rsidRPr="00663902" w:rsidRDefault="001B5303" w:rsidP="00BA4CF4">
                            <w:pPr>
                              <w:tabs>
                                <w:tab w:val="left" w:pos="5670"/>
                              </w:tabs>
                              <w:rPr>
                                <w:b/>
                                <w:bCs/>
                                <w:sz w:val="28"/>
                                <w:szCs w:val="28"/>
                                <w:lang w:val="sk-SK"/>
                              </w:rPr>
                            </w:pPr>
                            <w:r w:rsidRPr="00663902">
                              <w:rPr>
                                <w:sz w:val="28"/>
                                <w:szCs w:val="28"/>
                                <w:lang w:val="sk-SK"/>
                              </w:rPr>
                              <w:t>201</w:t>
                            </w:r>
                            <w:r>
                              <w:rPr>
                                <w:sz w:val="28"/>
                                <w:szCs w:val="28"/>
                                <w:lang w:val="sk-SK"/>
                              </w:rPr>
                              <w:t>8</w:t>
                            </w:r>
                            <w:r w:rsidRPr="00663902">
                              <w:rPr>
                                <w:b/>
                                <w:bCs/>
                                <w:sz w:val="28"/>
                                <w:szCs w:val="28"/>
                                <w:lang w:val="sk-SK"/>
                              </w:rPr>
                              <w:tab/>
                            </w:r>
                            <w:r>
                              <w:rPr>
                                <w:b/>
                                <w:bCs/>
                                <w:sz w:val="28"/>
                                <w:szCs w:val="28"/>
                                <w:lang w:val="sk-SK"/>
                              </w:rPr>
                              <w:t>Andrej Szalma</w:t>
                            </w:r>
                          </w:p>
                          <w:p w:rsidR="001B5303" w:rsidRPr="00663902" w:rsidRDefault="001B5303" w:rsidP="00BA4CF4">
                            <w:pPr>
                              <w:pBdr>
                                <w:bottom w:val="single" w:sz="12" w:space="1" w:color="auto"/>
                              </w:pBdr>
                              <w:tabs>
                                <w:tab w:val="left" w:pos="5670"/>
                              </w:tabs>
                              <w:rPr>
                                <w:sz w:val="28"/>
                                <w:szCs w:val="28"/>
                                <w:lang w:val="sk-SK"/>
                              </w:rPr>
                            </w:pPr>
                            <w:r w:rsidRPr="00663902">
                              <w:rPr>
                                <w:sz w:val="28"/>
                                <w:szCs w:val="28"/>
                                <w:lang w:val="sk-SK"/>
                              </w:rPr>
                              <w:tab/>
                              <w:t xml:space="preserve">ročník štúdia: </w:t>
                            </w:r>
                            <w:r w:rsidRPr="00663902">
                              <w:rPr>
                                <w:b/>
                                <w:bCs/>
                                <w:sz w:val="28"/>
                                <w:szCs w:val="28"/>
                                <w:lang w:val="sk-SK"/>
                              </w:rPr>
                              <w:t xml:space="preserve">štvrtý </w:t>
                            </w:r>
                            <w:r w:rsidRPr="00663902">
                              <w:rPr>
                                <w:sz w:val="28"/>
                                <w:szCs w:val="28"/>
                                <w:lang w:val="sk-SK"/>
                              </w:rPr>
                              <w:t xml:space="preserve"> </w:t>
                            </w:r>
                          </w:p>
                          <w:p w:rsidR="001B5303" w:rsidRPr="00663902" w:rsidRDefault="001B5303" w:rsidP="00BA4CF4">
                            <w:pPr>
                              <w:tabs>
                                <w:tab w:val="left" w:pos="5670"/>
                              </w:tabs>
                              <w:rPr>
                                <w:sz w:val="28"/>
                                <w:szCs w:val="28"/>
                                <w:lang w:val="sk-SK"/>
                              </w:rPr>
                            </w:pPr>
                            <w:r w:rsidRPr="00663902">
                              <w:rPr>
                                <w:sz w:val="28"/>
                                <w:szCs w:val="28"/>
                                <w:lang w:val="sk-SK"/>
                              </w:rPr>
                              <w:tab/>
                              <w:t>konzultant:</w:t>
                            </w:r>
                          </w:p>
                          <w:p w:rsidR="001B5303" w:rsidRPr="00DF2112" w:rsidRDefault="001B5303" w:rsidP="00DF2112">
                            <w:pPr>
                              <w:ind w:left="5664"/>
                              <w:rPr>
                                <w:sz w:val="28"/>
                                <w:szCs w:val="28"/>
                                <w:lang w:val="sk-SK"/>
                              </w:rPr>
                            </w:pPr>
                            <w:r w:rsidRPr="00663902">
                              <w:rPr>
                                <w:sz w:val="28"/>
                                <w:szCs w:val="28"/>
                                <w:lang w:val="sk-SK"/>
                              </w:rPr>
                              <w:t xml:space="preserve">Ing. </w:t>
                            </w:r>
                            <w:r>
                              <w:rPr>
                                <w:sz w:val="28"/>
                                <w:szCs w:val="28"/>
                                <w:lang w:val="sk-SK"/>
                              </w:rPr>
                              <w:t>Michal Miko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F3EC1" id="_x0000_t202" coordsize="21600,21600" o:spt="202" path="m,l,21600r21600,l21600,xe">
                <v:stroke joinstyle="miter"/>
                <v:path gradientshapeok="t" o:connecttype="rect"/>
              </v:shapetype>
              <v:shape id="Text Box 40" o:spid="_x0000_s1026" type="#_x0000_t202" style="position:absolute;left:0;text-align:left;margin-left:-.05pt;margin-top:-13.7pt;width:441pt;height:69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" strokecolor="white">
                <v:textbox>
                  <w:txbxContent>
                    <w:p w:rsidR="001B5303" w:rsidRPr="00DF2112" w:rsidRDefault="001B5303" w:rsidP="00DF2112">
                      <w:pPr>
                        <w:pStyle w:val="0odstavec"/>
                        <w:ind w:firstLine="0"/>
                        <w:jc w:val="center"/>
                        <w:rPr>
                          <w:sz w:val="28"/>
                          <w:szCs w:val="28"/>
                        </w:rPr>
                      </w:pPr>
                      <w:r w:rsidRPr="00DF2112">
                        <w:rPr>
                          <w:sz w:val="28"/>
                          <w:szCs w:val="28"/>
                        </w:rPr>
                        <w:t>Spojená škola, Komárňanská 28, Nové Zámky, 940 75</w:t>
                      </w:r>
                    </w:p>
                    <w:p w:rsidR="001B5303" w:rsidRPr="00DF2112" w:rsidRDefault="001B5303" w:rsidP="00DF2112">
                      <w:pPr>
                        <w:pStyle w:val="0odstavec"/>
                        <w:ind w:firstLine="0"/>
                        <w:jc w:val="center"/>
                        <w:rPr>
                          <w:sz w:val="28"/>
                          <w:szCs w:val="28"/>
                        </w:rPr>
                      </w:pPr>
                      <w:proofErr w:type="spellStart"/>
                      <w:r w:rsidRPr="00DF2112">
                        <w:rPr>
                          <w:sz w:val="28"/>
                          <w:szCs w:val="28"/>
                        </w:rPr>
                        <w:t>o.z</w:t>
                      </w:r>
                      <w:proofErr w:type="spellEnd"/>
                      <w:r w:rsidRPr="00DF2112">
                        <w:rPr>
                          <w:sz w:val="28"/>
                          <w:szCs w:val="28"/>
                        </w:rPr>
                        <w:t xml:space="preserve">. Stredná priemyselná škola elektrotechnická- </w:t>
                      </w:r>
                      <w:proofErr w:type="spellStart"/>
                      <w:r w:rsidRPr="00DF2112">
                        <w:rPr>
                          <w:sz w:val="28"/>
                          <w:szCs w:val="28"/>
                        </w:rPr>
                        <w:t>S.A.Jedlika</w:t>
                      </w:r>
                      <w:proofErr w:type="spellEnd"/>
                    </w:p>
                    <w:p w:rsidR="001B5303" w:rsidRPr="00663902" w:rsidRDefault="001B5303" w:rsidP="00DF2112">
                      <w:pPr>
                        <w:pStyle w:val="0odstavec"/>
                        <w:ind w:firstLine="0"/>
                        <w:jc w:val="center"/>
                        <w:rPr>
                          <w:sz w:val="28"/>
                          <w:szCs w:val="28"/>
                        </w:rPr>
                      </w:pPr>
                      <w:proofErr w:type="spellStart"/>
                      <w:r w:rsidRPr="00663902">
                        <w:rPr>
                          <w:sz w:val="28"/>
                          <w:szCs w:val="28"/>
                        </w:rPr>
                        <w:t>Jedlik</w:t>
                      </w:r>
                      <w:proofErr w:type="spellEnd"/>
                      <w:r>
                        <w:rPr>
                          <w:sz w:val="28"/>
                          <w:szCs w:val="28"/>
                        </w:rPr>
                        <w:t xml:space="preserve"> </w:t>
                      </w:r>
                      <w:proofErr w:type="spellStart"/>
                      <w:r>
                        <w:rPr>
                          <w:sz w:val="28"/>
                          <w:szCs w:val="28"/>
                        </w:rPr>
                        <w:t>Ányos</w:t>
                      </w:r>
                      <w:proofErr w:type="spellEnd"/>
                      <w:r w:rsidRPr="00663902">
                        <w:rPr>
                          <w:sz w:val="28"/>
                          <w:szCs w:val="28"/>
                        </w:rPr>
                        <w:t xml:space="preserve"> </w:t>
                      </w:r>
                      <w:proofErr w:type="spellStart"/>
                      <w:r w:rsidRPr="00663902">
                        <w:rPr>
                          <w:sz w:val="28"/>
                          <w:szCs w:val="28"/>
                        </w:rPr>
                        <w:t>Elektrotechnikai</w:t>
                      </w:r>
                      <w:proofErr w:type="spellEnd"/>
                      <w:r w:rsidRPr="00663902">
                        <w:rPr>
                          <w:sz w:val="28"/>
                          <w:szCs w:val="28"/>
                        </w:rPr>
                        <w:t xml:space="preserve"> </w:t>
                      </w:r>
                      <w:proofErr w:type="spellStart"/>
                      <w:r w:rsidRPr="00663902">
                        <w:rPr>
                          <w:sz w:val="28"/>
                          <w:szCs w:val="28"/>
                        </w:rPr>
                        <w:t>Szakközépiskola</w:t>
                      </w:r>
                      <w:proofErr w:type="spellEnd"/>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DF2112" w:rsidRDefault="001B5303" w:rsidP="00DF2112">
                      <w:pPr>
                        <w:pStyle w:val="0odstavec"/>
                        <w:ind w:firstLine="0"/>
                        <w:jc w:val="center"/>
                        <w:rPr>
                          <w:sz w:val="28"/>
                          <w:szCs w:val="28"/>
                        </w:rPr>
                      </w:pPr>
                    </w:p>
                    <w:p w:rsidR="001B5303" w:rsidRPr="004A5A5B" w:rsidRDefault="001B5303" w:rsidP="009B147A">
                      <w:pPr>
                        <w:spacing w:line="360" w:lineRule="auto"/>
                        <w:jc w:val="center"/>
                        <w:rPr>
                          <w:b/>
                          <w:bCs/>
                          <w:sz w:val="36"/>
                          <w:szCs w:val="36"/>
                          <w:lang w:val="sk-SK"/>
                        </w:rPr>
                      </w:pPr>
                      <w:r w:rsidRPr="004A5A5B">
                        <w:rPr>
                          <w:b/>
                          <w:bCs/>
                          <w:sz w:val="36"/>
                          <w:szCs w:val="36"/>
                          <w:lang w:val="sk-SK"/>
                        </w:rPr>
                        <w:t>„Bezpečnostné protokoly bezdrôtových sietí</w:t>
                      </w:r>
                      <w:r>
                        <w:rPr>
                          <w:b/>
                          <w:bCs/>
                          <w:sz w:val="36"/>
                          <w:szCs w:val="36"/>
                          <w:lang w:val="sk-SK"/>
                        </w:rPr>
                        <w:br/>
                      </w:r>
                      <w:r w:rsidRPr="004A5A5B">
                        <w:rPr>
                          <w:b/>
                          <w:bCs/>
                          <w:sz w:val="36"/>
                          <w:szCs w:val="36"/>
                          <w:lang w:val="sk-SK"/>
                        </w:rPr>
                        <w:t>– učebná pomôcka“</w:t>
                      </w:r>
                    </w:p>
                    <w:p w:rsidR="001B5303" w:rsidRPr="00663902" w:rsidRDefault="001B5303" w:rsidP="009B147A">
                      <w:pPr>
                        <w:spacing w:line="360" w:lineRule="auto"/>
                        <w:jc w:val="center"/>
                        <w:rPr>
                          <w:bCs/>
                          <w:sz w:val="28"/>
                          <w:szCs w:val="28"/>
                          <w:lang w:val="sk-SK"/>
                        </w:rPr>
                      </w:pPr>
                      <w:r w:rsidRPr="00663902">
                        <w:rPr>
                          <w:bCs/>
                          <w:sz w:val="28"/>
                          <w:szCs w:val="28"/>
                          <w:lang w:val="sk-SK"/>
                        </w:rPr>
                        <w:t>Vlastný projekt</w:t>
                      </w:r>
                    </w:p>
                    <w:p w:rsidR="001B5303" w:rsidRPr="00663902" w:rsidRDefault="001B5303" w:rsidP="009B147A">
                      <w:pPr>
                        <w:spacing w:line="360" w:lineRule="auto"/>
                        <w:jc w:val="center"/>
                        <w:rPr>
                          <w:sz w:val="28"/>
                          <w:szCs w:val="28"/>
                          <w:lang w:val="sk-SK"/>
                        </w:rPr>
                      </w:pPr>
                      <w:r w:rsidRPr="00663902">
                        <w:rPr>
                          <w:sz w:val="28"/>
                          <w:szCs w:val="28"/>
                          <w:lang w:val="sk-SK"/>
                        </w:rPr>
                        <w:t>Praktická časť odbornej zložky maturitnej skúšky</w:t>
                      </w: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32"/>
                          <w:szCs w:val="32"/>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9B147A">
                      <w:pPr>
                        <w:rPr>
                          <w:sz w:val="28"/>
                          <w:szCs w:val="28"/>
                          <w:lang w:val="sk-SK"/>
                        </w:rPr>
                      </w:pPr>
                    </w:p>
                    <w:p w:rsidR="001B5303" w:rsidRPr="00663902" w:rsidRDefault="001B5303" w:rsidP="00BA4CF4">
                      <w:pPr>
                        <w:tabs>
                          <w:tab w:val="left" w:pos="5670"/>
                        </w:tabs>
                        <w:rPr>
                          <w:sz w:val="28"/>
                          <w:szCs w:val="28"/>
                          <w:lang w:val="sk-SK"/>
                        </w:rPr>
                      </w:pPr>
                      <w:r w:rsidRPr="00663902">
                        <w:rPr>
                          <w:sz w:val="28"/>
                          <w:szCs w:val="28"/>
                          <w:lang w:val="sk-SK"/>
                        </w:rPr>
                        <w:t>Nové Zámky</w:t>
                      </w:r>
                      <w:r w:rsidRPr="00663902">
                        <w:rPr>
                          <w:sz w:val="28"/>
                          <w:szCs w:val="28"/>
                          <w:lang w:val="sk-SK"/>
                        </w:rPr>
                        <w:tab/>
                        <w:t>riešiteľ:</w:t>
                      </w:r>
                    </w:p>
                    <w:p w:rsidR="001B5303" w:rsidRPr="00663902" w:rsidRDefault="001B5303" w:rsidP="00BA4CF4">
                      <w:pPr>
                        <w:tabs>
                          <w:tab w:val="left" w:pos="5670"/>
                        </w:tabs>
                        <w:rPr>
                          <w:b/>
                          <w:bCs/>
                          <w:sz w:val="28"/>
                          <w:szCs w:val="28"/>
                          <w:lang w:val="sk-SK"/>
                        </w:rPr>
                      </w:pPr>
                      <w:r w:rsidRPr="00663902">
                        <w:rPr>
                          <w:sz w:val="28"/>
                          <w:szCs w:val="28"/>
                          <w:lang w:val="sk-SK"/>
                        </w:rPr>
                        <w:t>201</w:t>
                      </w:r>
                      <w:r>
                        <w:rPr>
                          <w:sz w:val="28"/>
                          <w:szCs w:val="28"/>
                          <w:lang w:val="sk-SK"/>
                        </w:rPr>
                        <w:t>8</w:t>
                      </w:r>
                      <w:r w:rsidRPr="00663902">
                        <w:rPr>
                          <w:b/>
                          <w:bCs/>
                          <w:sz w:val="28"/>
                          <w:szCs w:val="28"/>
                          <w:lang w:val="sk-SK"/>
                        </w:rPr>
                        <w:tab/>
                      </w:r>
                      <w:r>
                        <w:rPr>
                          <w:b/>
                          <w:bCs/>
                          <w:sz w:val="28"/>
                          <w:szCs w:val="28"/>
                          <w:lang w:val="sk-SK"/>
                        </w:rPr>
                        <w:t>Andrej Szalma</w:t>
                      </w:r>
                    </w:p>
                    <w:p w:rsidR="001B5303" w:rsidRPr="00663902" w:rsidRDefault="001B5303" w:rsidP="00BA4CF4">
                      <w:pPr>
                        <w:pBdr>
                          <w:bottom w:val="single" w:sz="12" w:space="1" w:color="auto"/>
                        </w:pBdr>
                        <w:tabs>
                          <w:tab w:val="left" w:pos="5670"/>
                        </w:tabs>
                        <w:rPr>
                          <w:sz w:val="28"/>
                          <w:szCs w:val="28"/>
                          <w:lang w:val="sk-SK"/>
                        </w:rPr>
                      </w:pPr>
                      <w:r w:rsidRPr="00663902">
                        <w:rPr>
                          <w:sz w:val="28"/>
                          <w:szCs w:val="28"/>
                          <w:lang w:val="sk-SK"/>
                        </w:rPr>
                        <w:tab/>
                        <w:t xml:space="preserve">ročník štúdia: </w:t>
                      </w:r>
                      <w:r w:rsidRPr="00663902">
                        <w:rPr>
                          <w:b/>
                          <w:bCs/>
                          <w:sz w:val="28"/>
                          <w:szCs w:val="28"/>
                          <w:lang w:val="sk-SK"/>
                        </w:rPr>
                        <w:t xml:space="preserve">štvrtý </w:t>
                      </w:r>
                      <w:r w:rsidRPr="00663902">
                        <w:rPr>
                          <w:sz w:val="28"/>
                          <w:szCs w:val="28"/>
                          <w:lang w:val="sk-SK"/>
                        </w:rPr>
                        <w:t xml:space="preserve"> </w:t>
                      </w:r>
                    </w:p>
                    <w:p w:rsidR="001B5303" w:rsidRPr="00663902" w:rsidRDefault="001B5303" w:rsidP="00BA4CF4">
                      <w:pPr>
                        <w:tabs>
                          <w:tab w:val="left" w:pos="5670"/>
                        </w:tabs>
                        <w:rPr>
                          <w:sz w:val="28"/>
                          <w:szCs w:val="28"/>
                          <w:lang w:val="sk-SK"/>
                        </w:rPr>
                      </w:pPr>
                      <w:r w:rsidRPr="00663902">
                        <w:rPr>
                          <w:sz w:val="28"/>
                          <w:szCs w:val="28"/>
                          <w:lang w:val="sk-SK"/>
                        </w:rPr>
                        <w:tab/>
                        <w:t>konzultant:</w:t>
                      </w:r>
                    </w:p>
                    <w:p w:rsidR="001B5303" w:rsidRPr="00DF2112" w:rsidRDefault="001B5303" w:rsidP="00DF2112">
                      <w:pPr>
                        <w:ind w:left="5664"/>
                        <w:rPr>
                          <w:sz w:val="28"/>
                          <w:szCs w:val="28"/>
                          <w:lang w:val="sk-SK"/>
                        </w:rPr>
                      </w:pPr>
                      <w:r w:rsidRPr="00663902">
                        <w:rPr>
                          <w:sz w:val="28"/>
                          <w:szCs w:val="28"/>
                          <w:lang w:val="sk-SK"/>
                        </w:rPr>
                        <w:t xml:space="preserve">Ing. </w:t>
                      </w:r>
                      <w:r>
                        <w:rPr>
                          <w:sz w:val="28"/>
                          <w:szCs w:val="28"/>
                          <w:lang w:val="sk-SK"/>
                        </w:rPr>
                        <w:t>Michal Miko</w:t>
                      </w:r>
                    </w:p>
                  </w:txbxContent>
                </v:textbox>
              </v:shape>
            </w:pict>
          </mc:Fallback>
        </mc:AlternateContent>
      </w:r>
    </w:p>
    <w:p w:rsidR="005A7C8D" w:rsidRPr="00663902" w:rsidRDefault="005A7C8D" w:rsidP="005A7C8D">
      <w:pPr>
        <w:pStyle w:val="0odstavec"/>
      </w:pPr>
    </w:p>
    <w:p w:rsidR="005A7C8D" w:rsidRPr="00663902" w:rsidRDefault="005A7C8D" w:rsidP="005A7C8D">
      <w:pPr>
        <w:pStyle w:val="0odstavec"/>
      </w:pPr>
    </w:p>
    <w:p w:rsidR="005A7C8D" w:rsidRPr="00663902" w:rsidRDefault="005A7C8D" w:rsidP="00A10104">
      <w:pPr>
        <w:rPr>
          <w:lang w:val="sk-SK"/>
        </w:rPr>
      </w:pPr>
    </w:p>
    <w:p w:rsidR="005A7C8D" w:rsidRPr="00663902" w:rsidRDefault="005A7C8D" w:rsidP="005A7C8D">
      <w:pPr>
        <w:pStyle w:val="0odstavec"/>
      </w:pPr>
    </w:p>
    <w:p w:rsidR="005A7C8D" w:rsidRPr="00663902" w:rsidRDefault="005A7C8D" w:rsidP="005A7C8D">
      <w:pPr>
        <w:pStyle w:val="0odstavec"/>
      </w:pPr>
    </w:p>
    <w:p w:rsidR="005A7C8D" w:rsidRPr="00663902" w:rsidRDefault="005A7C8D" w:rsidP="005A7C8D">
      <w:pPr>
        <w:pStyle w:val="0odstavec"/>
      </w:pPr>
    </w:p>
    <w:p w:rsidR="005A7C8D" w:rsidRPr="00663902" w:rsidRDefault="005A7C8D" w:rsidP="005A7C8D">
      <w:pPr>
        <w:pStyle w:val="0odstavec"/>
      </w:pPr>
    </w:p>
    <w:p w:rsidR="005A7C8D" w:rsidRPr="00663902" w:rsidRDefault="005A7C8D" w:rsidP="005A7C8D">
      <w:pPr>
        <w:pStyle w:val="0odstavec"/>
      </w:pPr>
    </w:p>
    <w:p w:rsidR="009B147A" w:rsidRPr="00663902" w:rsidRDefault="009B147A" w:rsidP="009B147A">
      <w:pPr>
        <w:pStyle w:val="0odstavec"/>
      </w:pPr>
      <w:r w:rsidRPr="00663902">
        <w:br w:type="page"/>
      </w: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01081D" w:rsidRDefault="0001081D" w:rsidP="009B147A">
      <w:pPr>
        <w:pStyle w:val="0odstavec"/>
      </w:pPr>
    </w:p>
    <w:p w:rsidR="0001081D" w:rsidRPr="00663902" w:rsidRDefault="0001081D"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r w:rsidRPr="00663902">
        <w:t>Čestné vyhlásenie</w:t>
      </w:r>
    </w:p>
    <w:p w:rsidR="009B147A" w:rsidRPr="00663902" w:rsidRDefault="009B147A" w:rsidP="00B20CB2">
      <w:pPr>
        <w:pStyle w:val="0odstavec"/>
      </w:pPr>
      <w:r w:rsidRPr="00663902">
        <w:t>Vyhlasujem, že som túto prác</w:t>
      </w:r>
      <w:r w:rsidR="00DF2112">
        <w:t>u</w:t>
      </w:r>
      <w:r w:rsidRPr="00663902">
        <w:t xml:space="preserve"> </w:t>
      </w:r>
      <w:r w:rsidRPr="00B20CB2">
        <w:t>vypracoval</w:t>
      </w:r>
      <w:r w:rsidRPr="00663902">
        <w:t xml:space="preserve">  samostatne s pomocou konzultanta  </w:t>
      </w:r>
      <w:r w:rsidR="00B20CB2">
        <w:br/>
      </w:r>
      <w:r w:rsidRPr="00663902">
        <w:t xml:space="preserve">Ing. </w:t>
      </w:r>
      <w:r w:rsidR="00A429DD">
        <w:t>Michal Miko</w:t>
      </w:r>
      <w:r w:rsidR="00DF2112" w:rsidRPr="00DF2112">
        <w:t xml:space="preserve"> </w:t>
      </w:r>
      <w:r w:rsidRPr="00663902">
        <w:t>a uviedol som všetku použitú literatúru.</w:t>
      </w:r>
    </w:p>
    <w:p w:rsidR="009B147A" w:rsidRPr="00663902" w:rsidRDefault="009B147A" w:rsidP="009B147A">
      <w:pPr>
        <w:pStyle w:val="0odstavec"/>
      </w:pPr>
    </w:p>
    <w:p w:rsidR="009B147A" w:rsidRPr="00663902" w:rsidRDefault="009B147A" w:rsidP="009B147A">
      <w:pPr>
        <w:pStyle w:val="0odstavec"/>
        <w:tabs>
          <w:tab w:val="center" w:pos="6237"/>
        </w:tabs>
      </w:pPr>
      <w:r w:rsidRPr="00663902">
        <w:tab/>
        <w:t>..............................................</w:t>
      </w:r>
    </w:p>
    <w:p w:rsidR="009B147A" w:rsidRPr="00663902" w:rsidRDefault="009B147A" w:rsidP="009B147A">
      <w:pPr>
        <w:pStyle w:val="0odstavec"/>
      </w:pPr>
      <w:r w:rsidRPr="00663902">
        <w:br w:type="page"/>
      </w: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Default="009B147A" w:rsidP="009B147A">
      <w:pPr>
        <w:pStyle w:val="0odstavec"/>
      </w:pPr>
    </w:p>
    <w:p w:rsidR="0001081D" w:rsidRDefault="0001081D" w:rsidP="009B147A">
      <w:pPr>
        <w:pStyle w:val="0odstavec"/>
      </w:pPr>
    </w:p>
    <w:p w:rsidR="0001081D" w:rsidRPr="00663902" w:rsidRDefault="0001081D"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p>
    <w:p w:rsidR="009B147A" w:rsidRPr="00663902" w:rsidRDefault="009B147A" w:rsidP="009B147A">
      <w:pPr>
        <w:pStyle w:val="0odstavec"/>
      </w:pPr>
      <w:r w:rsidRPr="00663902">
        <w:t xml:space="preserve">Poďakovanie </w:t>
      </w:r>
    </w:p>
    <w:p w:rsidR="009B147A" w:rsidRPr="00663902" w:rsidRDefault="009B147A" w:rsidP="009B147A">
      <w:pPr>
        <w:pStyle w:val="0odstavec"/>
      </w:pPr>
      <w:r w:rsidRPr="00663902">
        <w:t xml:space="preserve">Chcel by som sa poďakovať môjmu konzultantovi práce, </w:t>
      </w:r>
      <w:r w:rsidR="00FD3D42" w:rsidRPr="00FD3D42">
        <w:t xml:space="preserve">Ing. </w:t>
      </w:r>
      <w:r w:rsidR="00A429DD">
        <w:t>Michalovi Mikovi</w:t>
      </w:r>
      <w:r w:rsidRPr="00663902">
        <w:t>, za vedenie a cenné pripomienky pri záverečnom spracovaní práce.</w:t>
      </w:r>
    </w:p>
    <w:p w:rsidR="009B147A" w:rsidRPr="00663902" w:rsidRDefault="009B147A" w:rsidP="0001081D">
      <w:pPr>
        <w:pStyle w:val="0odstavec"/>
      </w:pPr>
    </w:p>
    <w:p w:rsidR="005A7C8D" w:rsidRPr="00663902" w:rsidRDefault="0064778A" w:rsidP="00D72156">
      <w:pPr>
        <w:pStyle w:val="NecisNadpis16b"/>
        <w:rPr>
          <w:lang w:val="sk-SK"/>
        </w:rPr>
      </w:pPr>
      <w:r w:rsidRPr="00663902">
        <w:rPr>
          <w:lang w:val="sk-SK"/>
        </w:rPr>
        <w:br w:type="page"/>
      </w:r>
      <w:r w:rsidR="003019CC" w:rsidRPr="00663902">
        <w:rPr>
          <w:lang w:val="sk-SK"/>
        </w:rPr>
        <w:t>Obsah</w:t>
      </w:r>
    </w:p>
    <w:p w:rsidR="005A7C8D" w:rsidRPr="00663902" w:rsidRDefault="005A7C8D" w:rsidP="005A7C8D">
      <w:pPr>
        <w:pStyle w:val="0odstavec"/>
      </w:pPr>
    </w:p>
    <w:p w:rsidR="001B5303" w:rsidRDefault="008007E7">
      <w:pPr>
        <w:pStyle w:val="Obsah1"/>
        <w:tabs>
          <w:tab w:val="right" w:leader="dot" w:pos="8892"/>
        </w:tabs>
        <w:rPr>
          <w:rFonts w:asciiTheme="minorHAnsi" w:eastAsiaTheme="minorEastAsia" w:hAnsiTheme="minorHAnsi" w:cstheme="minorBidi"/>
          <w:b w:val="0"/>
          <w:bCs w:val="0"/>
          <w:caps w:val="0"/>
          <w:noProof/>
          <w:sz w:val="22"/>
          <w:szCs w:val="22"/>
          <w:lang w:val="sk-SK" w:eastAsia="sk-SK"/>
        </w:rPr>
      </w:pPr>
      <w:r>
        <w:fldChar w:fldCharType="begin"/>
      </w:r>
      <w:r>
        <w:instrText xml:space="preserve"> TOC \o "1-2" \h \z \t "3. nadpis;3;4. nadpis;4" </w:instrText>
      </w:r>
      <w:r>
        <w:fldChar w:fldCharType="separate"/>
      </w:r>
      <w:hyperlink w:anchor="_Toc2422767" w:history="1">
        <w:r w:rsidR="001B5303" w:rsidRPr="00353AAB">
          <w:rPr>
            <w:rStyle w:val="Hypertextovodkaz"/>
            <w:noProof/>
          </w:rPr>
          <w:t>Úvod</w:t>
        </w:r>
        <w:r w:rsidR="001B5303">
          <w:rPr>
            <w:noProof/>
            <w:webHidden/>
          </w:rPr>
          <w:tab/>
        </w:r>
        <w:r w:rsidR="001B5303">
          <w:rPr>
            <w:noProof/>
            <w:webHidden/>
          </w:rPr>
          <w:fldChar w:fldCharType="begin"/>
        </w:r>
        <w:r w:rsidR="001B5303">
          <w:rPr>
            <w:noProof/>
            <w:webHidden/>
          </w:rPr>
          <w:instrText xml:space="preserve"> PAGEREF _Toc2422767 \h </w:instrText>
        </w:r>
        <w:r w:rsidR="001B5303">
          <w:rPr>
            <w:noProof/>
            <w:webHidden/>
          </w:rPr>
        </w:r>
        <w:r w:rsidR="001B5303">
          <w:rPr>
            <w:noProof/>
            <w:webHidden/>
          </w:rPr>
          <w:fldChar w:fldCharType="separate"/>
        </w:r>
        <w:r w:rsidR="001B5303">
          <w:rPr>
            <w:noProof/>
            <w:webHidden/>
          </w:rPr>
          <w:t>6</w:t>
        </w:r>
        <w:r w:rsidR="001B5303">
          <w:rPr>
            <w:noProof/>
            <w:webHidden/>
          </w:rPr>
          <w:fldChar w:fldCharType="end"/>
        </w:r>
      </w:hyperlink>
    </w:p>
    <w:p w:rsidR="001B5303" w:rsidRDefault="001B5303">
      <w:pPr>
        <w:pStyle w:val="Obsah1"/>
        <w:tabs>
          <w:tab w:val="left" w:pos="400"/>
          <w:tab w:val="right" w:leader="dot" w:pos="8892"/>
        </w:tabs>
        <w:rPr>
          <w:rFonts w:asciiTheme="minorHAnsi" w:eastAsiaTheme="minorEastAsia" w:hAnsiTheme="minorHAnsi" w:cstheme="minorBidi"/>
          <w:b w:val="0"/>
          <w:bCs w:val="0"/>
          <w:caps w:val="0"/>
          <w:noProof/>
          <w:sz w:val="22"/>
          <w:szCs w:val="22"/>
          <w:lang w:val="sk-SK" w:eastAsia="sk-SK"/>
        </w:rPr>
      </w:pPr>
      <w:hyperlink w:anchor="_Toc2422768" w:history="1">
        <w:r w:rsidRPr="00353AAB">
          <w:rPr>
            <w:rStyle w:val="Hypertextovodkaz"/>
            <w:noProof/>
          </w:rPr>
          <w:t>1</w:t>
        </w:r>
        <w:r>
          <w:rPr>
            <w:rFonts w:asciiTheme="minorHAnsi" w:eastAsiaTheme="minorEastAsia" w:hAnsiTheme="minorHAnsi" w:cstheme="minorBidi"/>
            <w:b w:val="0"/>
            <w:bCs w:val="0"/>
            <w:caps w:val="0"/>
            <w:noProof/>
            <w:sz w:val="22"/>
            <w:szCs w:val="22"/>
            <w:lang w:val="sk-SK" w:eastAsia="sk-SK"/>
          </w:rPr>
          <w:tab/>
        </w:r>
        <w:r w:rsidRPr="00353AAB">
          <w:rPr>
            <w:rStyle w:val="Hypertextovodkaz"/>
            <w:noProof/>
          </w:rPr>
          <w:t>Cieľ práce</w:t>
        </w:r>
        <w:r>
          <w:rPr>
            <w:noProof/>
            <w:webHidden/>
          </w:rPr>
          <w:tab/>
        </w:r>
        <w:r>
          <w:rPr>
            <w:noProof/>
            <w:webHidden/>
          </w:rPr>
          <w:fldChar w:fldCharType="begin"/>
        </w:r>
        <w:r>
          <w:rPr>
            <w:noProof/>
            <w:webHidden/>
          </w:rPr>
          <w:instrText xml:space="preserve"> PAGEREF _Toc2422768 \h </w:instrText>
        </w:r>
        <w:r>
          <w:rPr>
            <w:noProof/>
            <w:webHidden/>
          </w:rPr>
        </w:r>
        <w:r>
          <w:rPr>
            <w:noProof/>
            <w:webHidden/>
          </w:rPr>
          <w:fldChar w:fldCharType="separate"/>
        </w:r>
        <w:r>
          <w:rPr>
            <w:noProof/>
            <w:webHidden/>
          </w:rPr>
          <w:t>7</w:t>
        </w:r>
        <w:r>
          <w:rPr>
            <w:noProof/>
            <w:webHidden/>
          </w:rPr>
          <w:fldChar w:fldCharType="end"/>
        </w:r>
      </w:hyperlink>
    </w:p>
    <w:p w:rsidR="001B5303" w:rsidRDefault="001B5303">
      <w:pPr>
        <w:pStyle w:val="Obsah1"/>
        <w:tabs>
          <w:tab w:val="left" w:pos="400"/>
          <w:tab w:val="right" w:leader="dot" w:pos="8892"/>
        </w:tabs>
        <w:rPr>
          <w:rFonts w:asciiTheme="minorHAnsi" w:eastAsiaTheme="minorEastAsia" w:hAnsiTheme="minorHAnsi" w:cstheme="minorBidi"/>
          <w:b w:val="0"/>
          <w:bCs w:val="0"/>
          <w:caps w:val="0"/>
          <w:noProof/>
          <w:sz w:val="22"/>
          <w:szCs w:val="22"/>
          <w:lang w:val="sk-SK" w:eastAsia="sk-SK"/>
        </w:rPr>
      </w:pPr>
      <w:hyperlink w:anchor="_Toc2422769" w:history="1">
        <w:r w:rsidRPr="00353AAB">
          <w:rPr>
            <w:rStyle w:val="Hypertextovodkaz"/>
            <w:noProof/>
          </w:rPr>
          <w:t>2</w:t>
        </w:r>
        <w:r>
          <w:rPr>
            <w:rFonts w:asciiTheme="minorHAnsi" w:eastAsiaTheme="minorEastAsia" w:hAnsiTheme="minorHAnsi" w:cstheme="minorBidi"/>
            <w:b w:val="0"/>
            <w:bCs w:val="0"/>
            <w:caps w:val="0"/>
            <w:noProof/>
            <w:sz w:val="22"/>
            <w:szCs w:val="22"/>
            <w:lang w:val="sk-SK" w:eastAsia="sk-SK"/>
          </w:rPr>
          <w:tab/>
        </w:r>
        <w:r w:rsidRPr="00353AAB">
          <w:rPr>
            <w:rStyle w:val="Hypertextovodkaz"/>
            <w:noProof/>
          </w:rPr>
          <w:t>Problematika a prehľad literatúry</w:t>
        </w:r>
        <w:r>
          <w:rPr>
            <w:noProof/>
            <w:webHidden/>
          </w:rPr>
          <w:tab/>
        </w:r>
        <w:r>
          <w:rPr>
            <w:noProof/>
            <w:webHidden/>
          </w:rPr>
          <w:fldChar w:fldCharType="begin"/>
        </w:r>
        <w:r>
          <w:rPr>
            <w:noProof/>
            <w:webHidden/>
          </w:rPr>
          <w:instrText xml:space="preserve"> PAGEREF _Toc2422769 \h </w:instrText>
        </w:r>
        <w:r>
          <w:rPr>
            <w:noProof/>
            <w:webHidden/>
          </w:rPr>
        </w:r>
        <w:r>
          <w:rPr>
            <w:noProof/>
            <w:webHidden/>
          </w:rPr>
          <w:fldChar w:fldCharType="separate"/>
        </w:r>
        <w:r>
          <w:rPr>
            <w:noProof/>
            <w:webHidden/>
          </w:rPr>
          <w:t>8</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70" w:history="1">
        <w:r w:rsidRPr="00353AAB">
          <w:rPr>
            <w:rStyle w:val="Hypertextovodkaz"/>
            <w:noProof/>
          </w:rPr>
          <w:t>2.1</w:t>
        </w:r>
        <w:r>
          <w:rPr>
            <w:rFonts w:asciiTheme="minorHAnsi" w:eastAsiaTheme="minorEastAsia" w:hAnsiTheme="minorHAnsi" w:cstheme="minorBidi"/>
            <w:smallCaps w:val="0"/>
            <w:noProof/>
            <w:sz w:val="22"/>
            <w:szCs w:val="22"/>
            <w:lang w:val="sk-SK" w:eastAsia="sk-SK"/>
          </w:rPr>
          <w:tab/>
        </w:r>
        <w:r w:rsidRPr="00353AAB">
          <w:rPr>
            <w:rStyle w:val="Hypertextovodkaz"/>
            <w:noProof/>
          </w:rPr>
          <w:t>Android</w:t>
        </w:r>
        <w:r>
          <w:rPr>
            <w:noProof/>
            <w:webHidden/>
          </w:rPr>
          <w:tab/>
        </w:r>
        <w:r>
          <w:rPr>
            <w:noProof/>
            <w:webHidden/>
          </w:rPr>
          <w:fldChar w:fldCharType="begin"/>
        </w:r>
        <w:r>
          <w:rPr>
            <w:noProof/>
            <w:webHidden/>
          </w:rPr>
          <w:instrText xml:space="preserve"> PAGEREF _Toc2422770 \h </w:instrText>
        </w:r>
        <w:r>
          <w:rPr>
            <w:noProof/>
            <w:webHidden/>
          </w:rPr>
        </w:r>
        <w:r>
          <w:rPr>
            <w:noProof/>
            <w:webHidden/>
          </w:rPr>
          <w:fldChar w:fldCharType="separate"/>
        </w:r>
        <w:r>
          <w:rPr>
            <w:noProof/>
            <w:webHidden/>
          </w:rPr>
          <w:t>8</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71" w:history="1">
        <w:r w:rsidRPr="00353AAB">
          <w:rPr>
            <w:rStyle w:val="Hypertextovodkaz"/>
            <w:noProof/>
          </w:rPr>
          <w:t>2.2</w:t>
        </w:r>
        <w:r>
          <w:rPr>
            <w:rFonts w:asciiTheme="minorHAnsi" w:eastAsiaTheme="minorEastAsia" w:hAnsiTheme="minorHAnsi" w:cstheme="minorBidi"/>
            <w:smallCaps w:val="0"/>
            <w:noProof/>
            <w:sz w:val="22"/>
            <w:szCs w:val="22"/>
            <w:lang w:val="sk-SK" w:eastAsia="sk-SK"/>
          </w:rPr>
          <w:tab/>
        </w:r>
        <w:r w:rsidRPr="00353AAB">
          <w:rPr>
            <w:rStyle w:val="Hypertextovodkaz"/>
            <w:noProof/>
          </w:rPr>
          <w:t>Tvorba aplikácií na Android</w:t>
        </w:r>
        <w:r>
          <w:rPr>
            <w:noProof/>
            <w:webHidden/>
          </w:rPr>
          <w:tab/>
        </w:r>
        <w:r>
          <w:rPr>
            <w:noProof/>
            <w:webHidden/>
          </w:rPr>
          <w:fldChar w:fldCharType="begin"/>
        </w:r>
        <w:r>
          <w:rPr>
            <w:noProof/>
            <w:webHidden/>
          </w:rPr>
          <w:instrText xml:space="preserve"> PAGEREF _Toc2422771 \h </w:instrText>
        </w:r>
        <w:r>
          <w:rPr>
            <w:noProof/>
            <w:webHidden/>
          </w:rPr>
        </w:r>
        <w:r>
          <w:rPr>
            <w:noProof/>
            <w:webHidden/>
          </w:rPr>
          <w:fldChar w:fldCharType="separate"/>
        </w:r>
        <w:r>
          <w:rPr>
            <w:noProof/>
            <w:webHidden/>
          </w:rPr>
          <w:t>8</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72" w:history="1">
        <w:r w:rsidRPr="00353AAB">
          <w:rPr>
            <w:rStyle w:val="Hypertextovodkaz"/>
            <w:noProof/>
          </w:rPr>
          <w:t>2.2.1</w:t>
        </w:r>
        <w:r>
          <w:rPr>
            <w:rFonts w:asciiTheme="minorHAnsi" w:eastAsiaTheme="minorEastAsia" w:hAnsiTheme="minorHAnsi" w:cstheme="minorBidi"/>
            <w:i w:val="0"/>
            <w:iCs w:val="0"/>
            <w:noProof/>
            <w:szCs w:val="22"/>
            <w:lang w:val="sk-SK" w:eastAsia="sk-SK"/>
          </w:rPr>
          <w:tab/>
        </w:r>
        <w:r w:rsidRPr="00353AAB">
          <w:rPr>
            <w:rStyle w:val="Hypertextovodkaz"/>
            <w:noProof/>
          </w:rPr>
          <w:t>Natívne aplikácie</w:t>
        </w:r>
        <w:r>
          <w:rPr>
            <w:noProof/>
            <w:webHidden/>
          </w:rPr>
          <w:tab/>
        </w:r>
        <w:r>
          <w:rPr>
            <w:noProof/>
            <w:webHidden/>
          </w:rPr>
          <w:fldChar w:fldCharType="begin"/>
        </w:r>
        <w:r>
          <w:rPr>
            <w:noProof/>
            <w:webHidden/>
          </w:rPr>
          <w:instrText xml:space="preserve"> PAGEREF _Toc2422772 \h </w:instrText>
        </w:r>
        <w:r>
          <w:rPr>
            <w:noProof/>
            <w:webHidden/>
          </w:rPr>
        </w:r>
        <w:r>
          <w:rPr>
            <w:noProof/>
            <w:webHidden/>
          </w:rPr>
          <w:fldChar w:fldCharType="separate"/>
        </w:r>
        <w:r>
          <w:rPr>
            <w:noProof/>
            <w:webHidden/>
          </w:rPr>
          <w:t>8</w:t>
        </w:r>
        <w:r>
          <w:rPr>
            <w:noProof/>
            <w:webHidden/>
          </w:rPr>
          <w:fldChar w:fldCharType="end"/>
        </w:r>
      </w:hyperlink>
    </w:p>
    <w:p w:rsidR="001B5303" w:rsidRDefault="001B5303">
      <w:pPr>
        <w:pStyle w:val="Obsah3"/>
        <w:tabs>
          <w:tab w:val="left" w:pos="1400"/>
          <w:tab w:val="right" w:leader="dot" w:pos="8892"/>
        </w:tabs>
        <w:rPr>
          <w:rFonts w:asciiTheme="minorHAnsi" w:eastAsiaTheme="minorEastAsia" w:hAnsiTheme="minorHAnsi" w:cstheme="minorBidi"/>
          <w:i w:val="0"/>
          <w:iCs w:val="0"/>
          <w:noProof/>
          <w:szCs w:val="22"/>
          <w:lang w:val="sk-SK" w:eastAsia="sk-SK"/>
        </w:rPr>
      </w:pPr>
      <w:hyperlink w:anchor="_Toc2422773" w:history="1">
        <w:r w:rsidRPr="00353AAB">
          <w:rPr>
            <w:rStyle w:val="Hypertextovodkaz"/>
            <w:noProof/>
          </w:rPr>
          <w:t>2.2.1.1.</w:t>
        </w:r>
        <w:r>
          <w:rPr>
            <w:rFonts w:asciiTheme="minorHAnsi" w:eastAsiaTheme="minorEastAsia" w:hAnsiTheme="minorHAnsi" w:cstheme="minorBidi"/>
            <w:i w:val="0"/>
            <w:iCs w:val="0"/>
            <w:noProof/>
            <w:szCs w:val="22"/>
            <w:lang w:val="sk-SK" w:eastAsia="sk-SK"/>
          </w:rPr>
          <w:tab/>
        </w:r>
        <w:r w:rsidRPr="00353AAB">
          <w:rPr>
            <w:rStyle w:val="Hypertextovodkaz"/>
            <w:noProof/>
          </w:rPr>
          <w:t>Začiatočník alebo krátkodobé skúsenosti s vývojom aplikácií</w:t>
        </w:r>
        <w:r>
          <w:rPr>
            <w:noProof/>
            <w:webHidden/>
          </w:rPr>
          <w:tab/>
        </w:r>
        <w:r>
          <w:rPr>
            <w:noProof/>
            <w:webHidden/>
          </w:rPr>
          <w:fldChar w:fldCharType="begin"/>
        </w:r>
        <w:r>
          <w:rPr>
            <w:noProof/>
            <w:webHidden/>
          </w:rPr>
          <w:instrText xml:space="preserve"> PAGEREF _Toc2422773 \h </w:instrText>
        </w:r>
        <w:r>
          <w:rPr>
            <w:noProof/>
            <w:webHidden/>
          </w:rPr>
        </w:r>
        <w:r>
          <w:rPr>
            <w:noProof/>
            <w:webHidden/>
          </w:rPr>
          <w:fldChar w:fldCharType="separate"/>
        </w:r>
        <w:r>
          <w:rPr>
            <w:noProof/>
            <w:webHidden/>
          </w:rPr>
          <w:t>9</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74" w:history="1">
        <w:r w:rsidRPr="00353AAB">
          <w:rPr>
            <w:rStyle w:val="Hypertextovodkaz"/>
            <w:noProof/>
          </w:rPr>
          <w:t>2.2.1.2.</w:t>
        </w:r>
        <w:r>
          <w:rPr>
            <w:rFonts w:asciiTheme="minorHAnsi" w:eastAsiaTheme="minorEastAsia" w:hAnsiTheme="minorHAnsi" w:cstheme="minorBidi"/>
            <w:noProof/>
            <w:sz w:val="22"/>
            <w:szCs w:val="22"/>
            <w:lang w:val="sk-SK" w:eastAsia="sk-SK"/>
          </w:rPr>
          <w:tab/>
        </w:r>
        <w:r w:rsidRPr="00353AAB">
          <w:rPr>
            <w:rStyle w:val="Hypertextovodkaz"/>
            <w:noProof/>
          </w:rPr>
          <w:t>Skúsenosti s vývojom webových stránok</w:t>
        </w:r>
        <w:r>
          <w:rPr>
            <w:noProof/>
            <w:webHidden/>
          </w:rPr>
          <w:tab/>
        </w:r>
        <w:r>
          <w:rPr>
            <w:noProof/>
            <w:webHidden/>
          </w:rPr>
          <w:fldChar w:fldCharType="begin"/>
        </w:r>
        <w:r>
          <w:rPr>
            <w:noProof/>
            <w:webHidden/>
          </w:rPr>
          <w:instrText xml:space="preserve"> PAGEREF _Toc2422774 \h </w:instrText>
        </w:r>
        <w:r>
          <w:rPr>
            <w:noProof/>
            <w:webHidden/>
          </w:rPr>
        </w:r>
        <w:r>
          <w:rPr>
            <w:noProof/>
            <w:webHidden/>
          </w:rPr>
          <w:fldChar w:fldCharType="separate"/>
        </w:r>
        <w:r>
          <w:rPr>
            <w:noProof/>
            <w:webHidden/>
          </w:rPr>
          <w:t>9</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75" w:history="1">
        <w:r w:rsidRPr="00353AAB">
          <w:rPr>
            <w:rStyle w:val="Hypertextovodkaz"/>
            <w:noProof/>
          </w:rPr>
          <w:t>2.2.2</w:t>
        </w:r>
        <w:r>
          <w:rPr>
            <w:rFonts w:asciiTheme="minorHAnsi" w:eastAsiaTheme="minorEastAsia" w:hAnsiTheme="minorHAnsi" w:cstheme="minorBidi"/>
            <w:i w:val="0"/>
            <w:iCs w:val="0"/>
            <w:noProof/>
            <w:szCs w:val="22"/>
            <w:lang w:val="sk-SK" w:eastAsia="sk-SK"/>
          </w:rPr>
          <w:tab/>
        </w:r>
        <w:r w:rsidRPr="00353AAB">
          <w:rPr>
            <w:rStyle w:val="Hypertextovodkaz"/>
            <w:noProof/>
          </w:rPr>
          <w:t>Webové aplikácie</w:t>
        </w:r>
        <w:r>
          <w:rPr>
            <w:noProof/>
            <w:webHidden/>
          </w:rPr>
          <w:tab/>
        </w:r>
        <w:r>
          <w:rPr>
            <w:noProof/>
            <w:webHidden/>
          </w:rPr>
          <w:fldChar w:fldCharType="begin"/>
        </w:r>
        <w:r>
          <w:rPr>
            <w:noProof/>
            <w:webHidden/>
          </w:rPr>
          <w:instrText xml:space="preserve"> PAGEREF _Toc2422775 \h </w:instrText>
        </w:r>
        <w:r>
          <w:rPr>
            <w:noProof/>
            <w:webHidden/>
          </w:rPr>
        </w:r>
        <w:r>
          <w:rPr>
            <w:noProof/>
            <w:webHidden/>
          </w:rPr>
          <w:fldChar w:fldCharType="separate"/>
        </w:r>
        <w:r>
          <w:rPr>
            <w:noProof/>
            <w:webHidden/>
          </w:rPr>
          <w:t>9</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76" w:history="1">
        <w:r w:rsidRPr="00353AAB">
          <w:rPr>
            <w:rStyle w:val="Hypertextovodkaz"/>
            <w:noProof/>
          </w:rPr>
          <w:t>2.2.3</w:t>
        </w:r>
        <w:r>
          <w:rPr>
            <w:rFonts w:asciiTheme="minorHAnsi" w:eastAsiaTheme="minorEastAsia" w:hAnsiTheme="minorHAnsi" w:cstheme="minorBidi"/>
            <w:i w:val="0"/>
            <w:iCs w:val="0"/>
            <w:noProof/>
            <w:szCs w:val="22"/>
            <w:lang w:val="sk-SK" w:eastAsia="sk-SK"/>
          </w:rPr>
          <w:tab/>
        </w:r>
        <w:r w:rsidRPr="00353AAB">
          <w:rPr>
            <w:rStyle w:val="Hypertextovodkaz"/>
            <w:noProof/>
          </w:rPr>
          <w:t>Hybridné aplikácie</w:t>
        </w:r>
        <w:r>
          <w:rPr>
            <w:noProof/>
            <w:webHidden/>
          </w:rPr>
          <w:tab/>
        </w:r>
        <w:r>
          <w:rPr>
            <w:noProof/>
            <w:webHidden/>
          </w:rPr>
          <w:fldChar w:fldCharType="begin"/>
        </w:r>
        <w:r>
          <w:rPr>
            <w:noProof/>
            <w:webHidden/>
          </w:rPr>
          <w:instrText xml:space="preserve"> PAGEREF _Toc2422776 \h </w:instrText>
        </w:r>
        <w:r>
          <w:rPr>
            <w:noProof/>
            <w:webHidden/>
          </w:rPr>
        </w:r>
        <w:r>
          <w:rPr>
            <w:noProof/>
            <w:webHidden/>
          </w:rPr>
          <w:fldChar w:fldCharType="separate"/>
        </w:r>
        <w:r>
          <w:rPr>
            <w:noProof/>
            <w:webHidden/>
          </w:rPr>
          <w:t>9</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77" w:history="1">
        <w:r w:rsidRPr="00353AAB">
          <w:rPr>
            <w:rStyle w:val="Hypertextovodkaz"/>
            <w:noProof/>
          </w:rPr>
          <w:t>2.3</w:t>
        </w:r>
        <w:r>
          <w:rPr>
            <w:rFonts w:asciiTheme="minorHAnsi" w:eastAsiaTheme="minorEastAsia" w:hAnsiTheme="minorHAnsi" w:cstheme="minorBidi"/>
            <w:smallCaps w:val="0"/>
            <w:noProof/>
            <w:sz w:val="22"/>
            <w:szCs w:val="22"/>
            <w:lang w:val="sk-SK" w:eastAsia="sk-SK"/>
          </w:rPr>
          <w:tab/>
        </w:r>
        <w:r w:rsidRPr="00353AAB">
          <w:rPr>
            <w:rStyle w:val="Hypertextovodkaz"/>
            <w:noProof/>
          </w:rPr>
          <w:t>Bezdrôtové technológie a ich bezpečnostné protokoly</w:t>
        </w:r>
        <w:r>
          <w:rPr>
            <w:noProof/>
            <w:webHidden/>
          </w:rPr>
          <w:tab/>
        </w:r>
        <w:r>
          <w:rPr>
            <w:noProof/>
            <w:webHidden/>
          </w:rPr>
          <w:fldChar w:fldCharType="begin"/>
        </w:r>
        <w:r>
          <w:rPr>
            <w:noProof/>
            <w:webHidden/>
          </w:rPr>
          <w:instrText xml:space="preserve"> PAGEREF _Toc2422777 \h </w:instrText>
        </w:r>
        <w:r>
          <w:rPr>
            <w:noProof/>
            <w:webHidden/>
          </w:rPr>
        </w:r>
        <w:r>
          <w:rPr>
            <w:noProof/>
            <w:webHidden/>
          </w:rPr>
          <w:fldChar w:fldCharType="separate"/>
        </w:r>
        <w:r>
          <w:rPr>
            <w:noProof/>
            <w:webHidden/>
          </w:rPr>
          <w:t>10</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78" w:history="1">
        <w:r w:rsidRPr="00353AAB">
          <w:rPr>
            <w:rStyle w:val="Hypertextovodkaz"/>
            <w:noProof/>
          </w:rPr>
          <w:t>2.3.1</w:t>
        </w:r>
        <w:r>
          <w:rPr>
            <w:rFonts w:asciiTheme="minorHAnsi" w:eastAsiaTheme="minorEastAsia" w:hAnsiTheme="minorHAnsi" w:cstheme="minorBidi"/>
            <w:i w:val="0"/>
            <w:iCs w:val="0"/>
            <w:noProof/>
            <w:szCs w:val="22"/>
            <w:lang w:val="sk-SK" w:eastAsia="sk-SK"/>
          </w:rPr>
          <w:tab/>
        </w:r>
        <w:r w:rsidRPr="00353AAB">
          <w:rPr>
            <w:rStyle w:val="Hypertextovodkaz"/>
            <w:noProof/>
          </w:rPr>
          <w:t>IEEE 802.11</w:t>
        </w:r>
        <w:r>
          <w:rPr>
            <w:noProof/>
            <w:webHidden/>
          </w:rPr>
          <w:tab/>
        </w:r>
        <w:r>
          <w:rPr>
            <w:noProof/>
            <w:webHidden/>
          </w:rPr>
          <w:fldChar w:fldCharType="begin"/>
        </w:r>
        <w:r>
          <w:rPr>
            <w:noProof/>
            <w:webHidden/>
          </w:rPr>
          <w:instrText xml:space="preserve"> PAGEREF _Toc2422778 \h </w:instrText>
        </w:r>
        <w:r>
          <w:rPr>
            <w:noProof/>
            <w:webHidden/>
          </w:rPr>
        </w:r>
        <w:r>
          <w:rPr>
            <w:noProof/>
            <w:webHidden/>
          </w:rPr>
          <w:fldChar w:fldCharType="separate"/>
        </w:r>
        <w:r>
          <w:rPr>
            <w:noProof/>
            <w:webHidden/>
          </w:rPr>
          <w:t>10</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79" w:history="1">
        <w:r w:rsidRPr="00353AAB">
          <w:rPr>
            <w:rStyle w:val="Hypertextovodkaz"/>
            <w:noProof/>
          </w:rPr>
          <w:t>2.3.2</w:t>
        </w:r>
        <w:r>
          <w:rPr>
            <w:rFonts w:asciiTheme="minorHAnsi" w:eastAsiaTheme="minorEastAsia" w:hAnsiTheme="minorHAnsi" w:cstheme="minorBidi"/>
            <w:i w:val="0"/>
            <w:iCs w:val="0"/>
            <w:noProof/>
            <w:szCs w:val="22"/>
            <w:lang w:val="sk-SK" w:eastAsia="sk-SK"/>
          </w:rPr>
          <w:tab/>
        </w:r>
        <w:r w:rsidRPr="00353AAB">
          <w:rPr>
            <w:rStyle w:val="Hypertextovodkaz"/>
            <w:noProof/>
          </w:rPr>
          <w:t>Šifrovanie</w:t>
        </w:r>
        <w:r>
          <w:rPr>
            <w:noProof/>
            <w:webHidden/>
          </w:rPr>
          <w:tab/>
        </w:r>
        <w:r>
          <w:rPr>
            <w:noProof/>
            <w:webHidden/>
          </w:rPr>
          <w:fldChar w:fldCharType="begin"/>
        </w:r>
        <w:r>
          <w:rPr>
            <w:noProof/>
            <w:webHidden/>
          </w:rPr>
          <w:instrText xml:space="preserve"> PAGEREF _Toc2422779 \h </w:instrText>
        </w:r>
        <w:r>
          <w:rPr>
            <w:noProof/>
            <w:webHidden/>
          </w:rPr>
        </w:r>
        <w:r>
          <w:rPr>
            <w:noProof/>
            <w:webHidden/>
          </w:rPr>
          <w:fldChar w:fldCharType="separate"/>
        </w:r>
        <w:r>
          <w:rPr>
            <w:noProof/>
            <w:webHidden/>
          </w:rPr>
          <w:t>10</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80" w:history="1">
        <w:r w:rsidRPr="00353AAB">
          <w:rPr>
            <w:rStyle w:val="Hypertextovodkaz"/>
            <w:noProof/>
          </w:rPr>
          <w:t>2.3.3</w:t>
        </w:r>
        <w:r>
          <w:rPr>
            <w:rFonts w:asciiTheme="minorHAnsi" w:eastAsiaTheme="minorEastAsia" w:hAnsiTheme="minorHAnsi" w:cstheme="minorBidi"/>
            <w:i w:val="0"/>
            <w:iCs w:val="0"/>
            <w:noProof/>
            <w:szCs w:val="22"/>
            <w:lang w:val="sk-SK" w:eastAsia="sk-SK"/>
          </w:rPr>
          <w:tab/>
        </w:r>
        <w:r w:rsidRPr="00353AAB">
          <w:rPr>
            <w:rStyle w:val="Hypertextovodkaz"/>
            <w:noProof/>
          </w:rPr>
          <w:t>WEP</w:t>
        </w:r>
        <w:r>
          <w:rPr>
            <w:noProof/>
            <w:webHidden/>
          </w:rPr>
          <w:tab/>
        </w:r>
        <w:r>
          <w:rPr>
            <w:noProof/>
            <w:webHidden/>
          </w:rPr>
          <w:fldChar w:fldCharType="begin"/>
        </w:r>
        <w:r>
          <w:rPr>
            <w:noProof/>
            <w:webHidden/>
          </w:rPr>
          <w:instrText xml:space="preserve"> PAGEREF _Toc2422780 \h </w:instrText>
        </w:r>
        <w:r>
          <w:rPr>
            <w:noProof/>
            <w:webHidden/>
          </w:rPr>
        </w:r>
        <w:r>
          <w:rPr>
            <w:noProof/>
            <w:webHidden/>
          </w:rPr>
          <w:fldChar w:fldCharType="separate"/>
        </w:r>
        <w:r>
          <w:rPr>
            <w:noProof/>
            <w:webHidden/>
          </w:rPr>
          <w:t>11</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81" w:history="1">
        <w:r w:rsidRPr="00353AAB">
          <w:rPr>
            <w:rStyle w:val="Hypertextovodkaz"/>
            <w:noProof/>
          </w:rPr>
          <w:t>2.3.4</w:t>
        </w:r>
        <w:r>
          <w:rPr>
            <w:rFonts w:asciiTheme="minorHAnsi" w:eastAsiaTheme="minorEastAsia" w:hAnsiTheme="minorHAnsi" w:cstheme="minorBidi"/>
            <w:i w:val="0"/>
            <w:iCs w:val="0"/>
            <w:noProof/>
            <w:szCs w:val="22"/>
            <w:lang w:val="sk-SK" w:eastAsia="sk-SK"/>
          </w:rPr>
          <w:tab/>
        </w:r>
        <w:r w:rsidRPr="00353AAB">
          <w:rPr>
            <w:rStyle w:val="Hypertextovodkaz"/>
            <w:noProof/>
          </w:rPr>
          <w:t>WPA</w:t>
        </w:r>
        <w:r>
          <w:rPr>
            <w:noProof/>
            <w:webHidden/>
          </w:rPr>
          <w:tab/>
        </w:r>
        <w:r>
          <w:rPr>
            <w:noProof/>
            <w:webHidden/>
          </w:rPr>
          <w:fldChar w:fldCharType="begin"/>
        </w:r>
        <w:r>
          <w:rPr>
            <w:noProof/>
            <w:webHidden/>
          </w:rPr>
          <w:instrText xml:space="preserve"> PAGEREF _Toc2422781 \h </w:instrText>
        </w:r>
        <w:r>
          <w:rPr>
            <w:noProof/>
            <w:webHidden/>
          </w:rPr>
        </w:r>
        <w:r>
          <w:rPr>
            <w:noProof/>
            <w:webHidden/>
          </w:rPr>
          <w:fldChar w:fldCharType="separate"/>
        </w:r>
        <w:r>
          <w:rPr>
            <w:noProof/>
            <w:webHidden/>
          </w:rPr>
          <w:t>12</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82" w:history="1">
        <w:r w:rsidRPr="00353AAB">
          <w:rPr>
            <w:rStyle w:val="Hypertextovodkaz"/>
            <w:noProof/>
          </w:rPr>
          <w:t>2.3.4.1.</w:t>
        </w:r>
        <w:r>
          <w:rPr>
            <w:rFonts w:asciiTheme="minorHAnsi" w:eastAsiaTheme="minorEastAsia" w:hAnsiTheme="minorHAnsi" w:cstheme="minorBidi"/>
            <w:noProof/>
            <w:sz w:val="22"/>
            <w:szCs w:val="22"/>
            <w:lang w:val="sk-SK" w:eastAsia="sk-SK"/>
          </w:rPr>
          <w:tab/>
        </w:r>
        <w:r w:rsidRPr="00353AAB">
          <w:rPr>
            <w:rStyle w:val="Hypertextovodkaz"/>
            <w:noProof/>
          </w:rPr>
          <w:t>WPA</w:t>
        </w:r>
        <w:r>
          <w:rPr>
            <w:noProof/>
            <w:webHidden/>
          </w:rPr>
          <w:tab/>
        </w:r>
        <w:r>
          <w:rPr>
            <w:noProof/>
            <w:webHidden/>
          </w:rPr>
          <w:fldChar w:fldCharType="begin"/>
        </w:r>
        <w:r>
          <w:rPr>
            <w:noProof/>
            <w:webHidden/>
          </w:rPr>
          <w:instrText xml:space="preserve"> PAGEREF _Toc2422782 \h </w:instrText>
        </w:r>
        <w:r>
          <w:rPr>
            <w:noProof/>
            <w:webHidden/>
          </w:rPr>
        </w:r>
        <w:r>
          <w:rPr>
            <w:noProof/>
            <w:webHidden/>
          </w:rPr>
          <w:fldChar w:fldCharType="separate"/>
        </w:r>
        <w:r>
          <w:rPr>
            <w:noProof/>
            <w:webHidden/>
          </w:rPr>
          <w:t>12</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83" w:history="1">
        <w:r w:rsidRPr="00353AAB">
          <w:rPr>
            <w:rStyle w:val="Hypertextovodkaz"/>
            <w:noProof/>
          </w:rPr>
          <w:t>2.3.4.2.</w:t>
        </w:r>
        <w:r>
          <w:rPr>
            <w:rFonts w:asciiTheme="minorHAnsi" w:eastAsiaTheme="minorEastAsia" w:hAnsiTheme="minorHAnsi" w:cstheme="minorBidi"/>
            <w:noProof/>
            <w:sz w:val="22"/>
            <w:szCs w:val="22"/>
            <w:lang w:val="sk-SK" w:eastAsia="sk-SK"/>
          </w:rPr>
          <w:tab/>
        </w:r>
        <w:r w:rsidRPr="00353AAB">
          <w:rPr>
            <w:rStyle w:val="Hypertextovodkaz"/>
            <w:noProof/>
          </w:rPr>
          <w:t>WPA2</w:t>
        </w:r>
        <w:r>
          <w:rPr>
            <w:noProof/>
            <w:webHidden/>
          </w:rPr>
          <w:tab/>
        </w:r>
        <w:r>
          <w:rPr>
            <w:noProof/>
            <w:webHidden/>
          </w:rPr>
          <w:fldChar w:fldCharType="begin"/>
        </w:r>
        <w:r>
          <w:rPr>
            <w:noProof/>
            <w:webHidden/>
          </w:rPr>
          <w:instrText xml:space="preserve"> PAGEREF _Toc2422783 \h </w:instrText>
        </w:r>
        <w:r>
          <w:rPr>
            <w:noProof/>
            <w:webHidden/>
          </w:rPr>
        </w:r>
        <w:r>
          <w:rPr>
            <w:noProof/>
            <w:webHidden/>
          </w:rPr>
          <w:fldChar w:fldCharType="separate"/>
        </w:r>
        <w:r>
          <w:rPr>
            <w:noProof/>
            <w:webHidden/>
          </w:rPr>
          <w:t>13</w:t>
        </w:r>
        <w:r>
          <w:rPr>
            <w:noProof/>
            <w:webHidden/>
          </w:rPr>
          <w:fldChar w:fldCharType="end"/>
        </w:r>
      </w:hyperlink>
    </w:p>
    <w:p w:rsidR="001B5303" w:rsidRDefault="001B5303">
      <w:pPr>
        <w:pStyle w:val="Obsah1"/>
        <w:tabs>
          <w:tab w:val="left" w:pos="400"/>
          <w:tab w:val="right" w:leader="dot" w:pos="8892"/>
        </w:tabs>
        <w:rPr>
          <w:rFonts w:asciiTheme="minorHAnsi" w:eastAsiaTheme="minorEastAsia" w:hAnsiTheme="minorHAnsi" w:cstheme="minorBidi"/>
          <w:b w:val="0"/>
          <w:bCs w:val="0"/>
          <w:caps w:val="0"/>
          <w:noProof/>
          <w:sz w:val="22"/>
          <w:szCs w:val="22"/>
          <w:lang w:val="sk-SK" w:eastAsia="sk-SK"/>
        </w:rPr>
      </w:pPr>
      <w:hyperlink w:anchor="_Toc2422784" w:history="1">
        <w:r w:rsidRPr="00353AAB">
          <w:rPr>
            <w:rStyle w:val="Hypertextovodkaz"/>
            <w:noProof/>
          </w:rPr>
          <w:t>3</w:t>
        </w:r>
        <w:r>
          <w:rPr>
            <w:rFonts w:asciiTheme="minorHAnsi" w:eastAsiaTheme="minorEastAsia" w:hAnsiTheme="minorHAnsi" w:cstheme="minorBidi"/>
            <w:b w:val="0"/>
            <w:bCs w:val="0"/>
            <w:caps w:val="0"/>
            <w:noProof/>
            <w:sz w:val="22"/>
            <w:szCs w:val="22"/>
            <w:lang w:val="sk-SK" w:eastAsia="sk-SK"/>
          </w:rPr>
          <w:tab/>
        </w:r>
        <w:r w:rsidRPr="00353AAB">
          <w:rPr>
            <w:rStyle w:val="Hypertextovodkaz"/>
            <w:noProof/>
          </w:rPr>
          <w:t>Návrh a vývoj aplikácie Felix</w:t>
        </w:r>
        <w:r>
          <w:rPr>
            <w:noProof/>
            <w:webHidden/>
          </w:rPr>
          <w:tab/>
        </w:r>
        <w:r>
          <w:rPr>
            <w:noProof/>
            <w:webHidden/>
          </w:rPr>
          <w:fldChar w:fldCharType="begin"/>
        </w:r>
        <w:r>
          <w:rPr>
            <w:noProof/>
            <w:webHidden/>
          </w:rPr>
          <w:instrText xml:space="preserve"> PAGEREF _Toc2422784 \h </w:instrText>
        </w:r>
        <w:r>
          <w:rPr>
            <w:noProof/>
            <w:webHidden/>
          </w:rPr>
        </w:r>
        <w:r>
          <w:rPr>
            <w:noProof/>
            <w:webHidden/>
          </w:rPr>
          <w:fldChar w:fldCharType="separate"/>
        </w:r>
        <w:r>
          <w:rPr>
            <w:noProof/>
            <w:webHidden/>
          </w:rPr>
          <w:t>15</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85" w:history="1">
        <w:r w:rsidRPr="00353AAB">
          <w:rPr>
            <w:rStyle w:val="Hypertextovodkaz"/>
            <w:noProof/>
          </w:rPr>
          <w:t>3.1</w:t>
        </w:r>
        <w:r>
          <w:rPr>
            <w:rFonts w:asciiTheme="minorHAnsi" w:eastAsiaTheme="minorEastAsia" w:hAnsiTheme="minorHAnsi" w:cstheme="minorBidi"/>
            <w:smallCaps w:val="0"/>
            <w:noProof/>
            <w:sz w:val="22"/>
            <w:szCs w:val="22"/>
            <w:lang w:val="sk-SK" w:eastAsia="sk-SK"/>
          </w:rPr>
          <w:tab/>
        </w:r>
        <w:r w:rsidRPr="00353AAB">
          <w:rPr>
            <w:rStyle w:val="Hypertextovodkaz"/>
            <w:noProof/>
          </w:rPr>
          <w:t>Návrh dizajnu aplikácie</w:t>
        </w:r>
        <w:r>
          <w:rPr>
            <w:noProof/>
            <w:webHidden/>
          </w:rPr>
          <w:tab/>
        </w:r>
        <w:r>
          <w:rPr>
            <w:noProof/>
            <w:webHidden/>
          </w:rPr>
          <w:fldChar w:fldCharType="begin"/>
        </w:r>
        <w:r>
          <w:rPr>
            <w:noProof/>
            <w:webHidden/>
          </w:rPr>
          <w:instrText xml:space="preserve"> PAGEREF _Toc2422785 \h </w:instrText>
        </w:r>
        <w:r>
          <w:rPr>
            <w:noProof/>
            <w:webHidden/>
          </w:rPr>
        </w:r>
        <w:r>
          <w:rPr>
            <w:noProof/>
            <w:webHidden/>
          </w:rPr>
          <w:fldChar w:fldCharType="separate"/>
        </w:r>
        <w:r>
          <w:rPr>
            <w:noProof/>
            <w:webHidden/>
          </w:rPr>
          <w:t>16</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86" w:history="1">
        <w:r w:rsidRPr="00353AAB">
          <w:rPr>
            <w:rStyle w:val="Hypertextovodkaz"/>
            <w:noProof/>
          </w:rPr>
          <w:t>3.1.1</w:t>
        </w:r>
        <w:r>
          <w:rPr>
            <w:rFonts w:asciiTheme="minorHAnsi" w:eastAsiaTheme="minorEastAsia" w:hAnsiTheme="minorHAnsi" w:cstheme="minorBidi"/>
            <w:i w:val="0"/>
            <w:iCs w:val="0"/>
            <w:noProof/>
            <w:szCs w:val="22"/>
            <w:lang w:val="sk-SK" w:eastAsia="sk-SK"/>
          </w:rPr>
          <w:tab/>
        </w:r>
        <w:r w:rsidRPr="00353AAB">
          <w:rPr>
            <w:rStyle w:val="Hypertextovodkaz"/>
            <w:noProof/>
          </w:rPr>
          <w:t>Návrh palety farieb</w:t>
        </w:r>
        <w:r>
          <w:rPr>
            <w:noProof/>
            <w:webHidden/>
          </w:rPr>
          <w:tab/>
        </w:r>
        <w:r>
          <w:rPr>
            <w:noProof/>
            <w:webHidden/>
          </w:rPr>
          <w:fldChar w:fldCharType="begin"/>
        </w:r>
        <w:r>
          <w:rPr>
            <w:noProof/>
            <w:webHidden/>
          </w:rPr>
          <w:instrText xml:space="preserve"> PAGEREF _Toc2422786 \h </w:instrText>
        </w:r>
        <w:r>
          <w:rPr>
            <w:noProof/>
            <w:webHidden/>
          </w:rPr>
        </w:r>
        <w:r>
          <w:rPr>
            <w:noProof/>
            <w:webHidden/>
          </w:rPr>
          <w:fldChar w:fldCharType="separate"/>
        </w:r>
        <w:r>
          <w:rPr>
            <w:noProof/>
            <w:webHidden/>
          </w:rPr>
          <w:t>16</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87" w:history="1">
        <w:r w:rsidRPr="00353AAB">
          <w:rPr>
            <w:rStyle w:val="Hypertextovodkaz"/>
            <w:noProof/>
          </w:rPr>
          <w:t>3.1.2</w:t>
        </w:r>
        <w:r>
          <w:rPr>
            <w:rFonts w:asciiTheme="minorHAnsi" w:eastAsiaTheme="minorEastAsia" w:hAnsiTheme="minorHAnsi" w:cstheme="minorBidi"/>
            <w:i w:val="0"/>
            <w:iCs w:val="0"/>
            <w:noProof/>
            <w:szCs w:val="22"/>
            <w:lang w:val="sk-SK" w:eastAsia="sk-SK"/>
          </w:rPr>
          <w:tab/>
        </w:r>
        <w:r w:rsidRPr="00353AAB">
          <w:rPr>
            <w:rStyle w:val="Hypertextovodkaz"/>
            <w:noProof/>
          </w:rPr>
          <w:t>Návrh postavičky Felix</w:t>
        </w:r>
        <w:r>
          <w:rPr>
            <w:noProof/>
            <w:webHidden/>
          </w:rPr>
          <w:tab/>
        </w:r>
        <w:r>
          <w:rPr>
            <w:noProof/>
            <w:webHidden/>
          </w:rPr>
          <w:fldChar w:fldCharType="begin"/>
        </w:r>
        <w:r>
          <w:rPr>
            <w:noProof/>
            <w:webHidden/>
          </w:rPr>
          <w:instrText xml:space="preserve"> PAGEREF _Toc2422787 \h </w:instrText>
        </w:r>
        <w:r>
          <w:rPr>
            <w:noProof/>
            <w:webHidden/>
          </w:rPr>
        </w:r>
        <w:r>
          <w:rPr>
            <w:noProof/>
            <w:webHidden/>
          </w:rPr>
          <w:fldChar w:fldCharType="separate"/>
        </w:r>
        <w:r>
          <w:rPr>
            <w:noProof/>
            <w:webHidden/>
          </w:rPr>
          <w:t>16</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88" w:history="1">
        <w:r w:rsidRPr="00353AAB">
          <w:rPr>
            <w:rStyle w:val="Hypertextovodkaz"/>
            <w:noProof/>
          </w:rPr>
          <w:t>3.1.3</w:t>
        </w:r>
        <w:r>
          <w:rPr>
            <w:rFonts w:asciiTheme="minorHAnsi" w:eastAsiaTheme="minorEastAsia" w:hAnsiTheme="minorHAnsi" w:cstheme="minorBidi"/>
            <w:i w:val="0"/>
            <w:iCs w:val="0"/>
            <w:noProof/>
            <w:szCs w:val="22"/>
            <w:lang w:val="sk-SK" w:eastAsia="sk-SK"/>
          </w:rPr>
          <w:tab/>
        </w:r>
        <w:r w:rsidRPr="00353AAB">
          <w:rPr>
            <w:rStyle w:val="Hypertextovodkaz"/>
            <w:noProof/>
          </w:rPr>
          <w:t>Návrh rozloženia aplikácie</w:t>
        </w:r>
        <w:r>
          <w:rPr>
            <w:noProof/>
            <w:webHidden/>
          </w:rPr>
          <w:tab/>
        </w:r>
        <w:r>
          <w:rPr>
            <w:noProof/>
            <w:webHidden/>
          </w:rPr>
          <w:fldChar w:fldCharType="begin"/>
        </w:r>
        <w:r>
          <w:rPr>
            <w:noProof/>
            <w:webHidden/>
          </w:rPr>
          <w:instrText xml:space="preserve"> PAGEREF _Toc2422788 \h </w:instrText>
        </w:r>
        <w:r>
          <w:rPr>
            <w:noProof/>
            <w:webHidden/>
          </w:rPr>
        </w:r>
        <w:r>
          <w:rPr>
            <w:noProof/>
            <w:webHidden/>
          </w:rPr>
          <w:fldChar w:fldCharType="separate"/>
        </w:r>
        <w:r>
          <w:rPr>
            <w:noProof/>
            <w:webHidden/>
          </w:rPr>
          <w:t>17</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89" w:history="1">
        <w:r w:rsidRPr="00353AAB">
          <w:rPr>
            <w:rStyle w:val="Hypertextovodkaz"/>
            <w:noProof/>
          </w:rPr>
          <w:t>3.2</w:t>
        </w:r>
        <w:r>
          <w:rPr>
            <w:rFonts w:asciiTheme="minorHAnsi" w:eastAsiaTheme="minorEastAsia" w:hAnsiTheme="minorHAnsi" w:cstheme="minorBidi"/>
            <w:smallCaps w:val="0"/>
            <w:noProof/>
            <w:sz w:val="22"/>
            <w:szCs w:val="22"/>
            <w:lang w:val="sk-SK" w:eastAsia="sk-SK"/>
          </w:rPr>
          <w:tab/>
        </w:r>
        <w:r w:rsidRPr="00353AAB">
          <w:rPr>
            <w:rStyle w:val="Hypertextovodkaz"/>
            <w:noProof/>
          </w:rPr>
          <w:t>Výskum a štúdium</w:t>
        </w:r>
        <w:r>
          <w:rPr>
            <w:noProof/>
            <w:webHidden/>
          </w:rPr>
          <w:tab/>
        </w:r>
        <w:r>
          <w:rPr>
            <w:noProof/>
            <w:webHidden/>
          </w:rPr>
          <w:fldChar w:fldCharType="begin"/>
        </w:r>
        <w:r>
          <w:rPr>
            <w:noProof/>
            <w:webHidden/>
          </w:rPr>
          <w:instrText xml:space="preserve"> PAGEREF _Toc2422789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90" w:history="1">
        <w:r w:rsidRPr="00353AAB">
          <w:rPr>
            <w:rStyle w:val="Hypertextovodkaz"/>
            <w:noProof/>
          </w:rPr>
          <w:t>3.2.1</w:t>
        </w:r>
        <w:r>
          <w:rPr>
            <w:rFonts w:asciiTheme="minorHAnsi" w:eastAsiaTheme="minorEastAsia" w:hAnsiTheme="minorHAnsi" w:cstheme="minorBidi"/>
            <w:i w:val="0"/>
            <w:iCs w:val="0"/>
            <w:noProof/>
            <w:szCs w:val="22"/>
            <w:lang w:val="sk-SK" w:eastAsia="sk-SK"/>
          </w:rPr>
          <w:tab/>
        </w:r>
        <w:r w:rsidRPr="00353AAB">
          <w:rPr>
            <w:rStyle w:val="Hypertextovodkaz"/>
            <w:noProof/>
          </w:rPr>
          <w:t>Výskum bezdrôtových sietí a ich bezpečnostných protokolov</w:t>
        </w:r>
        <w:r>
          <w:rPr>
            <w:noProof/>
            <w:webHidden/>
          </w:rPr>
          <w:tab/>
        </w:r>
        <w:r>
          <w:rPr>
            <w:noProof/>
            <w:webHidden/>
          </w:rPr>
          <w:fldChar w:fldCharType="begin"/>
        </w:r>
        <w:r>
          <w:rPr>
            <w:noProof/>
            <w:webHidden/>
          </w:rPr>
          <w:instrText xml:space="preserve"> PAGEREF _Toc2422790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91" w:history="1">
        <w:r w:rsidRPr="00353AAB">
          <w:rPr>
            <w:rStyle w:val="Hypertextovodkaz"/>
            <w:noProof/>
          </w:rPr>
          <w:t>3.2.1.1.</w:t>
        </w:r>
        <w:r>
          <w:rPr>
            <w:rFonts w:asciiTheme="minorHAnsi" w:eastAsiaTheme="minorEastAsia" w:hAnsiTheme="minorHAnsi" w:cstheme="minorBidi"/>
            <w:noProof/>
            <w:sz w:val="22"/>
            <w:szCs w:val="22"/>
            <w:lang w:val="sk-SK" w:eastAsia="sk-SK"/>
          </w:rPr>
          <w:tab/>
        </w:r>
        <w:r w:rsidRPr="00353AAB">
          <w:rPr>
            <w:rStyle w:val="Hypertextovodkaz"/>
            <w:noProof/>
          </w:rPr>
          <w:t>1. Kapitola – Základné pojmy</w:t>
        </w:r>
        <w:r>
          <w:rPr>
            <w:noProof/>
            <w:webHidden/>
          </w:rPr>
          <w:tab/>
        </w:r>
        <w:r>
          <w:rPr>
            <w:noProof/>
            <w:webHidden/>
          </w:rPr>
          <w:fldChar w:fldCharType="begin"/>
        </w:r>
        <w:r>
          <w:rPr>
            <w:noProof/>
            <w:webHidden/>
          </w:rPr>
          <w:instrText xml:space="preserve"> PAGEREF _Toc2422791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92" w:history="1">
        <w:r w:rsidRPr="00353AAB">
          <w:rPr>
            <w:rStyle w:val="Hypertextovodkaz"/>
            <w:noProof/>
          </w:rPr>
          <w:t>3.2.1.2.</w:t>
        </w:r>
        <w:r>
          <w:rPr>
            <w:rFonts w:asciiTheme="minorHAnsi" w:eastAsiaTheme="minorEastAsia" w:hAnsiTheme="minorHAnsi" w:cstheme="minorBidi"/>
            <w:noProof/>
            <w:sz w:val="22"/>
            <w:szCs w:val="22"/>
            <w:lang w:val="sk-SK" w:eastAsia="sk-SK"/>
          </w:rPr>
          <w:tab/>
        </w:r>
        <w:r w:rsidRPr="00353AAB">
          <w:rPr>
            <w:rStyle w:val="Hypertextovodkaz"/>
            <w:noProof/>
          </w:rPr>
          <w:t>2. Kapitola – IEEE 802.11</w:t>
        </w:r>
        <w:r>
          <w:rPr>
            <w:noProof/>
            <w:webHidden/>
          </w:rPr>
          <w:tab/>
        </w:r>
        <w:r>
          <w:rPr>
            <w:noProof/>
            <w:webHidden/>
          </w:rPr>
          <w:fldChar w:fldCharType="begin"/>
        </w:r>
        <w:r>
          <w:rPr>
            <w:noProof/>
            <w:webHidden/>
          </w:rPr>
          <w:instrText xml:space="preserve"> PAGEREF _Toc2422792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93" w:history="1">
        <w:r w:rsidRPr="00353AAB">
          <w:rPr>
            <w:rStyle w:val="Hypertextovodkaz"/>
            <w:noProof/>
          </w:rPr>
          <w:t>3.2.1.3.</w:t>
        </w:r>
        <w:r>
          <w:rPr>
            <w:rFonts w:asciiTheme="minorHAnsi" w:eastAsiaTheme="minorEastAsia" w:hAnsiTheme="minorHAnsi" w:cstheme="minorBidi"/>
            <w:noProof/>
            <w:sz w:val="22"/>
            <w:szCs w:val="22"/>
            <w:lang w:val="sk-SK" w:eastAsia="sk-SK"/>
          </w:rPr>
          <w:tab/>
        </w:r>
        <w:r w:rsidRPr="00353AAB">
          <w:rPr>
            <w:rStyle w:val="Hypertextovodkaz"/>
            <w:noProof/>
          </w:rPr>
          <w:t>3. Kapitola – Šifrovanie</w:t>
        </w:r>
        <w:r>
          <w:rPr>
            <w:noProof/>
            <w:webHidden/>
          </w:rPr>
          <w:tab/>
        </w:r>
        <w:r>
          <w:rPr>
            <w:noProof/>
            <w:webHidden/>
          </w:rPr>
          <w:fldChar w:fldCharType="begin"/>
        </w:r>
        <w:r>
          <w:rPr>
            <w:noProof/>
            <w:webHidden/>
          </w:rPr>
          <w:instrText xml:space="preserve"> PAGEREF _Toc2422793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94" w:history="1">
        <w:r w:rsidRPr="00353AAB">
          <w:rPr>
            <w:rStyle w:val="Hypertextovodkaz"/>
            <w:noProof/>
          </w:rPr>
          <w:t>3.2.1.4.</w:t>
        </w:r>
        <w:r>
          <w:rPr>
            <w:rFonts w:asciiTheme="minorHAnsi" w:eastAsiaTheme="minorEastAsia" w:hAnsiTheme="minorHAnsi" w:cstheme="minorBidi"/>
            <w:noProof/>
            <w:sz w:val="22"/>
            <w:szCs w:val="22"/>
            <w:lang w:val="sk-SK" w:eastAsia="sk-SK"/>
          </w:rPr>
          <w:tab/>
        </w:r>
        <w:r w:rsidRPr="00353AAB">
          <w:rPr>
            <w:rStyle w:val="Hypertextovodkaz"/>
            <w:noProof/>
          </w:rPr>
          <w:t>4. Kapitola – Ako funguje WEP?</w:t>
        </w:r>
        <w:r>
          <w:rPr>
            <w:noProof/>
            <w:webHidden/>
          </w:rPr>
          <w:tab/>
        </w:r>
        <w:r>
          <w:rPr>
            <w:noProof/>
            <w:webHidden/>
          </w:rPr>
          <w:fldChar w:fldCharType="begin"/>
        </w:r>
        <w:r>
          <w:rPr>
            <w:noProof/>
            <w:webHidden/>
          </w:rPr>
          <w:instrText xml:space="preserve"> PAGEREF _Toc2422794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4"/>
        <w:tabs>
          <w:tab w:val="left" w:pos="1600"/>
          <w:tab w:val="right" w:leader="dot" w:pos="8892"/>
        </w:tabs>
        <w:rPr>
          <w:rFonts w:asciiTheme="minorHAnsi" w:eastAsiaTheme="minorEastAsia" w:hAnsiTheme="minorHAnsi" w:cstheme="minorBidi"/>
          <w:noProof/>
          <w:sz w:val="22"/>
          <w:szCs w:val="22"/>
          <w:lang w:val="sk-SK" w:eastAsia="sk-SK"/>
        </w:rPr>
      </w:pPr>
      <w:hyperlink w:anchor="_Toc2422795" w:history="1">
        <w:r w:rsidRPr="00353AAB">
          <w:rPr>
            <w:rStyle w:val="Hypertextovodkaz"/>
            <w:noProof/>
          </w:rPr>
          <w:t>3.2.1.5.</w:t>
        </w:r>
        <w:r>
          <w:rPr>
            <w:rFonts w:asciiTheme="minorHAnsi" w:eastAsiaTheme="minorEastAsia" w:hAnsiTheme="minorHAnsi" w:cstheme="minorBidi"/>
            <w:noProof/>
            <w:sz w:val="22"/>
            <w:szCs w:val="22"/>
            <w:lang w:val="sk-SK" w:eastAsia="sk-SK"/>
          </w:rPr>
          <w:tab/>
        </w:r>
        <w:r w:rsidRPr="00353AAB">
          <w:rPr>
            <w:rStyle w:val="Hypertextovodkaz"/>
            <w:noProof/>
          </w:rPr>
          <w:t>5. Kapitola – Ako funguje WPA?</w:t>
        </w:r>
        <w:r>
          <w:rPr>
            <w:noProof/>
            <w:webHidden/>
          </w:rPr>
          <w:tab/>
        </w:r>
        <w:r>
          <w:rPr>
            <w:noProof/>
            <w:webHidden/>
          </w:rPr>
          <w:fldChar w:fldCharType="begin"/>
        </w:r>
        <w:r>
          <w:rPr>
            <w:noProof/>
            <w:webHidden/>
          </w:rPr>
          <w:instrText xml:space="preserve"> PAGEREF _Toc2422795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96" w:history="1">
        <w:r w:rsidRPr="00353AAB">
          <w:rPr>
            <w:rStyle w:val="Hypertextovodkaz"/>
            <w:noProof/>
          </w:rPr>
          <w:t>3.2.2</w:t>
        </w:r>
        <w:r>
          <w:rPr>
            <w:rFonts w:asciiTheme="minorHAnsi" w:eastAsiaTheme="minorEastAsia" w:hAnsiTheme="minorHAnsi" w:cstheme="minorBidi"/>
            <w:i w:val="0"/>
            <w:iCs w:val="0"/>
            <w:noProof/>
            <w:szCs w:val="22"/>
            <w:lang w:val="sk-SK" w:eastAsia="sk-SK"/>
          </w:rPr>
          <w:tab/>
        </w:r>
        <w:r w:rsidRPr="00353AAB">
          <w:rPr>
            <w:rStyle w:val="Hypertextovodkaz"/>
            <w:noProof/>
          </w:rPr>
          <w:t>Štúdium jazyka JavaScript a framework-u React-Native</w:t>
        </w:r>
        <w:r>
          <w:rPr>
            <w:noProof/>
            <w:webHidden/>
          </w:rPr>
          <w:tab/>
        </w:r>
        <w:r>
          <w:rPr>
            <w:noProof/>
            <w:webHidden/>
          </w:rPr>
          <w:fldChar w:fldCharType="begin"/>
        </w:r>
        <w:r>
          <w:rPr>
            <w:noProof/>
            <w:webHidden/>
          </w:rPr>
          <w:instrText xml:space="preserve"> PAGEREF _Toc2422796 \h </w:instrText>
        </w:r>
        <w:r>
          <w:rPr>
            <w:noProof/>
            <w:webHidden/>
          </w:rPr>
        </w:r>
        <w:r>
          <w:rPr>
            <w:noProof/>
            <w:webHidden/>
          </w:rPr>
          <w:fldChar w:fldCharType="separate"/>
        </w:r>
        <w:r>
          <w:rPr>
            <w:noProof/>
            <w:webHidden/>
          </w:rPr>
          <w:t>18</w:t>
        </w:r>
        <w:r>
          <w:rPr>
            <w:noProof/>
            <w:webHidden/>
          </w:rPr>
          <w:fldChar w:fldCharType="end"/>
        </w:r>
      </w:hyperlink>
    </w:p>
    <w:p w:rsidR="001B5303" w:rsidRDefault="001B5303">
      <w:pPr>
        <w:pStyle w:val="Obsah2"/>
        <w:tabs>
          <w:tab w:val="left" w:pos="800"/>
          <w:tab w:val="right" w:leader="dot" w:pos="8892"/>
        </w:tabs>
        <w:rPr>
          <w:rFonts w:asciiTheme="minorHAnsi" w:eastAsiaTheme="minorEastAsia" w:hAnsiTheme="minorHAnsi" w:cstheme="minorBidi"/>
          <w:smallCaps w:val="0"/>
          <w:noProof/>
          <w:sz w:val="22"/>
          <w:szCs w:val="22"/>
          <w:lang w:val="sk-SK" w:eastAsia="sk-SK"/>
        </w:rPr>
      </w:pPr>
      <w:hyperlink w:anchor="_Toc2422797" w:history="1">
        <w:r w:rsidRPr="00353AAB">
          <w:rPr>
            <w:rStyle w:val="Hypertextovodkaz"/>
            <w:noProof/>
          </w:rPr>
          <w:t>3.3</w:t>
        </w:r>
        <w:r>
          <w:rPr>
            <w:rFonts w:asciiTheme="minorHAnsi" w:eastAsiaTheme="minorEastAsia" w:hAnsiTheme="minorHAnsi" w:cstheme="minorBidi"/>
            <w:smallCaps w:val="0"/>
            <w:noProof/>
            <w:sz w:val="22"/>
            <w:szCs w:val="22"/>
            <w:lang w:val="sk-SK" w:eastAsia="sk-SK"/>
          </w:rPr>
          <w:tab/>
        </w:r>
        <w:r w:rsidRPr="00353AAB">
          <w:rPr>
            <w:rStyle w:val="Hypertextovodkaz"/>
            <w:noProof/>
          </w:rPr>
          <w:t>Programovanie Felix-a</w:t>
        </w:r>
        <w:r>
          <w:rPr>
            <w:noProof/>
            <w:webHidden/>
          </w:rPr>
          <w:tab/>
        </w:r>
        <w:r>
          <w:rPr>
            <w:noProof/>
            <w:webHidden/>
          </w:rPr>
          <w:fldChar w:fldCharType="begin"/>
        </w:r>
        <w:r>
          <w:rPr>
            <w:noProof/>
            <w:webHidden/>
          </w:rPr>
          <w:instrText xml:space="preserve"> PAGEREF _Toc2422797 \h </w:instrText>
        </w:r>
        <w:r>
          <w:rPr>
            <w:noProof/>
            <w:webHidden/>
          </w:rPr>
        </w:r>
        <w:r>
          <w:rPr>
            <w:noProof/>
            <w:webHidden/>
          </w:rPr>
          <w:fldChar w:fldCharType="separate"/>
        </w:r>
        <w:r>
          <w:rPr>
            <w:noProof/>
            <w:webHidden/>
          </w:rPr>
          <w:t>19</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98" w:history="1">
        <w:r w:rsidRPr="00353AAB">
          <w:rPr>
            <w:rStyle w:val="Hypertextovodkaz"/>
            <w:noProof/>
          </w:rPr>
          <w:t>3.3.1</w:t>
        </w:r>
        <w:r>
          <w:rPr>
            <w:rFonts w:asciiTheme="minorHAnsi" w:eastAsiaTheme="minorEastAsia" w:hAnsiTheme="minorHAnsi" w:cstheme="minorBidi"/>
            <w:i w:val="0"/>
            <w:iCs w:val="0"/>
            <w:noProof/>
            <w:szCs w:val="22"/>
            <w:lang w:val="sk-SK" w:eastAsia="sk-SK"/>
          </w:rPr>
          <w:tab/>
        </w:r>
        <w:r w:rsidRPr="00353AAB">
          <w:rPr>
            <w:rStyle w:val="Hypertextovodkaz"/>
            <w:noProof/>
          </w:rPr>
          <w:t>Front-end</w:t>
        </w:r>
        <w:r>
          <w:rPr>
            <w:noProof/>
            <w:webHidden/>
          </w:rPr>
          <w:tab/>
        </w:r>
        <w:r>
          <w:rPr>
            <w:noProof/>
            <w:webHidden/>
          </w:rPr>
          <w:fldChar w:fldCharType="begin"/>
        </w:r>
        <w:r>
          <w:rPr>
            <w:noProof/>
            <w:webHidden/>
          </w:rPr>
          <w:instrText xml:space="preserve"> PAGEREF _Toc2422798 \h </w:instrText>
        </w:r>
        <w:r>
          <w:rPr>
            <w:noProof/>
            <w:webHidden/>
          </w:rPr>
        </w:r>
        <w:r>
          <w:rPr>
            <w:noProof/>
            <w:webHidden/>
          </w:rPr>
          <w:fldChar w:fldCharType="separate"/>
        </w:r>
        <w:r>
          <w:rPr>
            <w:noProof/>
            <w:webHidden/>
          </w:rPr>
          <w:t>19</w:t>
        </w:r>
        <w:r>
          <w:rPr>
            <w:noProof/>
            <w:webHidden/>
          </w:rPr>
          <w:fldChar w:fldCharType="end"/>
        </w:r>
      </w:hyperlink>
    </w:p>
    <w:p w:rsidR="001B5303" w:rsidRDefault="001B5303">
      <w:pPr>
        <w:pStyle w:val="Obsah3"/>
        <w:tabs>
          <w:tab w:val="left" w:pos="1200"/>
          <w:tab w:val="right" w:leader="dot" w:pos="8892"/>
        </w:tabs>
        <w:rPr>
          <w:rFonts w:asciiTheme="minorHAnsi" w:eastAsiaTheme="minorEastAsia" w:hAnsiTheme="minorHAnsi" w:cstheme="minorBidi"/>
          <w:i w:val="0"/>
          <w:iCs w:val="0"/>
          <w:noProof/>
          <w:szCs w:val="22"/>
          <w:lang w:val="sk-SK" w:eastAsia="sk-SK"/>
        </w:rPr>
      </w:pPr>
      <w:hyperlink w:anchor="_Toc2422799" w:history="1">
        <w:r w:rsidRPr="00353AAB">
          <w:rPr>
            <w:rStyle w:val="Hypertextovodkaz"/>
            <w:noProof/>
          </w:rPr>
          <w:t>3.3.2</w:t>
        </w:r>
        <w:r>
          <w:rPr>
            <w:rFonts w:asciiTheme="minorHAnsi" w:eastAsiaTheme="minorEastAsia" w:hAnsiTheme="minorHAnsi" w:cstheme="minorBidi"/>
            <w:i w:val="0"/>
            <w:iCs w:val="0"/>
            <w:noProof/>
            <w:szCs w:val="22"/>
            <w:lang w:val="sk-SK" w:eastAsia="sk-SK"/>
          </w:rPr>
          <w:tab/>
        </w:r>
        <w:r w:rsidRPr="00353AAB">
          <w:rPr>
            <w:rStyle w:val="Hypertextovodkaz"/>
            <w:noProof/>
          </w:rPr>
          <w:t>Back-end</w:t>
        </w:r>
        <w:r>
          <w:rPr>
            <w:noProof/>
            <w:webHidden/>
          </w:rPr>
          <w:tab/>
        </w:r>
        <w:r>
          <w:rPr>
            <w:noProof/>
            <w:webHidden/>
          </w:rPr>
          <w:fldChar w:fldCharType="begin"/>
        </w:r>
        <w:r>
          <w:rPr>
            <w:noProof/>
            <w:webHidden/>
          </w:rPr>
          <w:instrText xml:space="preserve"> PAGEREF _Toc2422799 \h </w:instrText>
        </w:r>
        <w:r>
          <w:rPr>
            <w:noProof/>
            <w:webHidden/>
          </w:rPr>
        </w:r>
        <w:r>
          <w:rPr>
            <w:noProof/>
            <w:webHidden/>
          </w:rPr>
          <w:fldChar w:fldCharType="separate"/>
        </w:r>
        <w:r>
          <w:rPr>
            <w:noProof/>
            <w:webHidden/>
          </w:rPr>
          <w:t>19</w:t>
        </w:r>
        <w:r>
          <w:rPr>
            <w:noProof/>
            <w:webHidden/>
          </w:rPr>
          <w:fldChar w:fldCharType="end"/>
        </w:r>
      </w:hyperlink>
    </w:p>
    <w:p w:rsidR="007B1AA4" w:rsidRPr="00663902" w:rsidRDefault="008007E7" w:rsidP="00374937">
      <w:pPr>
        <w:pStyle w:val="0odstavec"/>
      </w:pPr>
      <w:r>
        <w:fldChar w:fldCharType="end"/>
      </w:r>
    </w:p>
    <w:p w:rsidR="005F022D" w:rsidRPr="00663902" w:rsidRDefault="005F022D" w:rsidP="00D57522">
      <w:pPr>
        <w:pStyle w:val="0odstavec"/>
        <w:ind w:firstLine="0"/>
        <w:sectPr w:rsidR="005F022D" w:rsidRPr="00663902" w:rsidSect="006D7B3F">
          <w:pgSz w:w="11907" w:h="16840"/>
          <w:pgMar w:top="1418" w:right="1304" w:bottom="1418" w:left="1701" w:header="709" w:footer="709" w:gutter="0"/>
          <w:cols w:space="708"/>
        </w:sectPr>
      </w:pPr>
    </w:p>
    <w:p w:rsidR="005B1ECB" w:rsidRDefault="006D7B3F" w:rsidP="006D7B3F">
      <w:pPr>
        <w:pStyle w:val="UvodZhrnResZoznam"/>
      </w:pPr>
      <w:bookmarkStart w:id="0" w:name="_Toc535157280"/>
      <w:bookmarkStart w:id="1" w:name="_Toc2422767"/>
      <w:r w:rsidRPr="006D7B3F">
        <w:t>Ú</w:t>
      </w:r>
      <w:r w:rsidR="003019CC" w:rsidRPr="006D7B3F">
        <w:t>vod</w:t>
      </w:r>
      <w:bookmarkEnd w:id="0"/>
      <w:bookmarkEnd w:id="1"/>
    </w:p>
    <w:p w:rsidR="00A429DD" w:rsidRDefault="00A429DD" w:rsidP="00A429DD">
      <w:pPr>
        <w:pStyle w:val="0odstavec"/>
      </w:pPr>
      <w:r w:rsidRPr="00A429DD">
        <w:t xml:space="preserve">V dnešnom svete sa každý snaží o odstránenie fyzických spojení, či v odvetví sietí alebo všemožných technológií. Celkom sa nám to aj darí. Aktuálne, každý človek vlastní v priemere 4 zariadenia pripojené k internetu. V roku 2020 je očakávané množstvo 6 zariadení na osobu. Vývoj a modernizácia technológií je veľmi dôležitý aspekt našich životov, ale rovnako dôležité je aj vzdelanie a gramotnosť v oblasti bezpečnosti </w:t>
      </w:r>
      <w:r w:rsidR="001B33B3">
        <w:t xml:space="preserve">všemožných </w:t>
      </w:r>
      <w:r w:rsidRPr="00A429DD">
        <w:t xml:space="preserve">technológií. </w:t>
      </w:r>
    </w:p>
    <w:p w:rsidR="00D009FE" w:rsidRDefault="00A429DD" w:rsidP="00A429DD">
      <w:pPr>
        <w:pStyle w:val="0odstavec"/>
      </w:pPr>
      <w:r w:rsidRPr="00A429DD">
        <w:t xml:space="preserve">Pre toto som sa rozhodol, že </w:t>
      </w:r>
      <w:r w:rsidR="001B33B3">
        <w:t xml:space="preserve">spracujem tému bezpečnosti bezdrôtových technológií a </w:t>
      </w:r>
      <w:r w:rsidRPr="00A429DD">
        <w:t xml:space="preserve">vytvorím pomôcku vo </w:t>
      </w:r>
      <w:r w:rsidR="001B33B3">
        <w:t xml:space="preserve">forme mobilnej aplikácie, ktorá </w:t>
      </w:r>
      <w:r w:rsidRPr="00A429DD">
        <w:t xml:space="preserve">užívateľa </w:t>
      </w:r>
      <w:r w:rsidR="001B33B3">
        <w:t xml:space="preserve">uvedie do danej problematiky a bude </w:t>
      </w:r>
      <w:r w:rsidRPr="00A429DD">
        <w:t xml:space="preserve">vzdelávať v </w:t>
      </w:r>
      <w:r>
        <w:t>danej</w:t>
      </w:r>
      <w:r w:rsidR="00D009FE">
        <w:t xml:space="preserve"> oblasti.</w:t>
      </w:r>
    </w:p>
    <w:p w:rsidR="00D009FE" w:rsidRDefault="00D009FE" w:rsidP="00A429DD">
      <w:pPr>
        <w:pStyle w:val="0odstavec"/>
      </w:pPr>
      <w:r>
        <w:t xml:space="preserve">Nakoľko našou budúcnosťou je generácia mladých ľudí, ktorý si život bez </w:t>
      </w:r>
      <w:proofErr w:type="spellStart"/>
      <w:r>
        <w:t>smartfónov</w:t>
      </w:r>
      <w:proofErr w:type="spellEnd"/>
      <w:r>
        <w:t xml:space="preserve"> a inteligentných zariadení ani nevedia predstaviť a s knihami sa stýkajú čoraz menej, som si uvedomil, že najlepším spôsobom ako zasiahnuť túto cieľovú skupinu je pomocou už vyššie spomenutých </w:t>
      </w:r>
      <w:proofErr w:type="spellStart"/>
      <w:r>
        <w:t>smart</w:t>
      </w:r>
      <w:proofErr w:type="spellEnd"/>
      <w:r>
        <w:t>-zariadení. Z tohto vyplýva aj moje rozhodnutie vytvoriť učebnú pomôcku vo forme mobilnej aplikácie.</w:t>
      </w:r>
    </w:p>
    <w:p w:rsidR="001B5303" w:rsidRDefault="00D009FE" w:rsidP="00A429DD">
      <w:pPr>
        <w:pStyle w:val="0odstavec"/>
      </w:pPr>
      <w:r>
        <w:t>Výber názvu aplikácie a štýlu, akým bude informácie interpretovať nebolo vôbec ľahké, ale rozhodol som sa, že chcem vytvoriť aplikáciu, ktorá bude vystupovať ako „kamarát“ užívateľa a nie len ako statický učebný materiál. A preto som vytvoril postavičku Felix, po ktorej som aj nazval aplikáciu. Je to milá, s</w:t>
      </w:r>
      <w:r w:rsidR="001B5303">
        <w:t xml:space="preserve">ympatická osoba menom, ktorá je tu pre užívateľa, aby ho naučila základy bezpečnosti bezdrôtových sietí a uviedla do tejto problematiky. Jej cieľom nie je do podrobností vysvetľovať všetky možné bezpečnostné princípy, ale chce užívateľa oboznámiť so základným fungovaním šifrovania a bezpečnostných protokolov. </w:t>
      </w:r>
    </w:p>
    <w:p w:rsidR="00A429DD" w:rsidRDefault="001B5303" w:rsidP="00A429DD">
      <w:pPr>
        <w:pStyle w:val="0odstavec"/>
      </w:pPr>
      <w:r>
        <w:t>/** Tak isto aj upozorniť na hrozby ktoré číhajú na každého, kto sa pripojí na sieť Wi-Fi. */</w:t>
      </w:r>
      <w:r w:rsidR="00A429DD">
        <w:br w:type="page"/>
      </w:r>
    </w:p>
    <w:p w:rsidR="006D7B3F" w:rsidRDefault="00A429DD" w:rsidP="00A429DD">
      <w:pPr>
        <w:pStyle w:val="1nadpis"/>
      </w:pPr>
      <w:bookmarkStart w:id="2" w:name="_Toc535157281"/>
      <w:bookmarkStart w:id="3" w:name="_Toc2422768"/>
      <w:r>
        <w:t>Cieľ práce</w:t>
      </w:r>
      <w:bookmarkEnd w:id="2"/>
      <w:bookmarkEnd w:id="3"/>
    </w:p>
    <w:p w:rsidR="00A429DD" w:rsidRDefault="00A429DD" w:rsidP="00A429DD">
      <w:pPr>
        <w:pStyle w:val="0odstavec"/>
      </w:pPr>
      <w:r>
        <w:t xml:space="preserve">Cieľom mojej práce je predovšetkým zvýšiť úroveň vzdelanosti ľudí o bezpečnosti na bezdrôtových sieťach. </w:t>
      </w:r>
      <w:r w:rsidR="00BC7E9C">
        <w:t xml:space="preserve">Taktiež ako poskytnúť študentom a každému so záujmom o informačné technológie zaujímavú pomôcku na rozšírenie svojich znalostí. </w:t>
      </w:r>
      <w:r>
        <w:t>Nakoľko by som chcel aby bola táto aplikácia dostupná pre všetkých, som sa rozhodol jej kompletný obsah písať v anglickom jazyku.</w:t>
      </w:r>
    </w:p>
    <w:p w:rsidR="00F97EC1" w:rsidRPr="00667CA9" w:rsidRDefault="00A429DD" w:rsidP="00F97EC1">
      <w:pPr>
        <w:pStyle w:val="0odstavec"/>
        <w:rPr>
          <w:lang w:val="en-GB"/>
        </w:rPr>
      </w:pPr>
      <w:r>
        <w:t xml:space="preserve">Mojim ďalším cieľom je zvýšiť úroveň môjho vzdelania ako v oblasti Sietí tak aj </w:t>
      </w:r>
      <w:r w:rsidR="00F97EC1">
        <w:t>Programovania. Nakoľko s výv</w:t>
      </w:r>
      <w:r w:rsidR="00BC7E9C">
        <w:t>ojom mobilných aplikácií nemám</w:t>
      </w:r>
      <w:r w:rsidR="00F97EC1">
        <w:t xml:space="preserve"> žiadne skúsenosti, </w:t>
      </w:r>
      <w:r w:rsidR="00BC7E9C">
        <w:t>je táto práca pre mňa obrovská výzva, avšak bude mať</w:t>
      </w:r>
      <w:r w:rsidR="00F97EC1">
        <w:t xml:space="preserve"> pre mňa </w:t>
      </w:r>
      <w:r w:rsidR="0040673F">
        <w:t>tým väčší</w:t>
      </w:r>
      <w:r w:rsidR="00F97EC1">
        <w:t xml:space="preserve"> prínos.</w:t>
      </w:r>
    </w:p>
    <w:p w:rsidR="00BC7E9C" w:rsidRDefault="00F97EC1" w:rsidP="00BC7E9C">
      <w:pPr>
        <w:pStyle w:val="0odstavec"/>
        <w:keepNext/>
      </w:pPr>
      <w:r>
        <w:t xml:space="preserve"> </w:t>
      </w:r>
    </w:p>
    <w:p w:rsidR="00F97EC1" w:rsidRDefault="00F97EC1" w:rsidP="00BC7E9C">
      <w:pPr>
        <w:pStyle w:val="0odstavec"/>
        <w:keepNext/>
      </w:pPr>
      <w:r>
        <w:br w:type="page"/>
      </w:r>
    </w:p>
    <w:p w:rsidR="00C4429F" w:rsidRDefault="00C4429F" w:rsidP="00F97EC1">
      <w:pPr>
        <w:pStyle w:val="1nadpis"/>
      </w:pPr>
      <w:bookmarkStart w:id="4" w:name="_Toc535157282"/>
      <w:bookmarkStart w:id="5" w:name="_Toc2422769"/>
      <w:r>
        <w:t>Problematika a prehľad literatúry</w:t>
      </w:r>
      <w:bookmarkEnd w:id="4"/>
      <w:bookmarkEnd w:id="5"/>
    </w:p>
    <w:p w:rsidR="004A5A5B" w:rsidRDefault="004A5A5B" w:rsidP="00C4429F">
      <w:pPr>
        <w:pStyle w:val="2nadpis"/>
      </w:pPr>
      <w:bookmarkStart w:id="6" w:name="_Toc535157283"/>
      <w:bookmarkStart w:id="7" w:name="_Toc2422770"/>
      <w:r>
        <w:t>Android</w:t>
      </w:r>
      <w:bookmarkEnd w:id="6"/>
      <w:bookmarkEnd w:id="7"/>
    </w:p>
    <w:p w:rsidR="00A65381" w:rsidRDefault="00A65381" w:rsidP="004A5A5B">
      <w:pPr>
        <w:pStyle w:val="0odstavec"/>
      </w:pPr>
      <w:r w:rsidRPr="00A65381">
        <w:t xml:space="preserve">Android už dnes vôbec nie je cudzie slovo. Spájame ho hlavne so </w:t>
      </w:r>
      <w:proofErr w:type="spellStart"/>
      <w:r w:rsidRPr="00A65381">
        <w:t>smartfónmi</w:t>
      </w:r>
      <w:proofErr w:type="spellEnd"/>
      <w:r w:rsidRPr="00A65381">
        <w:t>, či tabletmi. Android tak, ako ho poznáme, je v prvom rade operačný systém. Platforma Android je taktiež balíčkom pre vývojárov softvérových aplikácií. Čo napadne ako prvé vám, keď sa povie slovo „Android“?</w:t>
      </w:r>
    </w:p>
    <w:p w:rsidR="00A65381" w:rsidRPr="00A65381" w:rsidRDefault="00A65381" w:rsidP="00877807">
      <w:pPr>
        <w:pStyle w:val="0odstavec"/>
      </w:pPr>
      <w:r w:rsidRPr="00A65381">
        <w:t>Android je zatiaľ naj</w:t>
      </w:r>
      <w:r w:rsidR="00877807">
        <w:t>mladší operačný systém, ktorý je používaný na mobilných telefónoch</w:t>
      </w:r>
      <w:r w:rsidRPr="00A65381">
        <w:t xml:space="preserve">. Ide o systém, ktorý bol vyvinutý na báze Linuxu firmou Android </w:t>
      </w:r>
      <w:proofErr w:type="spellStart"/>
      <w:r w:rsidRPr="00A65381">
        <w:t>Inc</w:t>
      </w:r>
      <w:proofErr w:type="spellEnd"/>
      <w:r w:rsidRPr="00A65381">
        <w:t>.</w:t>
      </w:r>
      <w:r w:rsidR="00877807">
        <w:t xml:space="preserve"> .</w:t>
      </w:r>
      <w:r w:rsidRPr="00A65381">
        <w:t xml:space="preserve"> Tá bola neskôr odkúpená spoločnosťou Google. Výhodou operačného systému od Googlu je to, že je poskytovaný ako </w:t>
      </w:r>
      <w:proofErr w:type="spellStart"/>
      <w:r w:rsidRPr="00A65381">
        <w:t>open-source</w:t>
      </w:r>
      <w:proofErr w:type="spellEnd"/>
      <w:r w:rsidRPr="00A65381">
        <w:t xml:space="preserve"> systém. Populárnym sa stal aj vďaka svojmu intuitívnemu prostrediu či množstvu praktických funkcií, ktoré poskytuje. Rozšírenosť </w:t>
      </w:r>
      <w:proofErr w:type="spellStart"/>
      <w:r w:rsidRPr="00A65381">
        <w:t>androidových</w:t>
      </w:r>
      <w:proofErr w:type="spellEnd"/>
      <w:r w:rsidRPr="00A65381">
        <w:t xml:space="preserve"> telefónov sa rozrastá aj vďaka </w:t>
      </w:r>
      <w:r w:rsidR="00877807">
        <w:t xml:space="preserve">Google </w:t>
      </w:r>
      <w:proofErr w:type="spellStart"/>
      <w:r w:rsidR="00877807">
        <w:t>Play</w:t>
      </w:r>
      <w:proofErr w:type="spellEnd"/>
      <w:r w:rsidRPr="00A65381">
        <w:t xml:space="preserve"> - obchodu s</w:t>
      </w:r>
      <w:r w:rsidR="00877807">
        <w:t> </w:t>
      </w:r>
      <w:r w:rsidRPr="00A65381">
        <w:t>aplikáciami</w:t>
      </w:r>
      <w:r w:rsidR="00877807">
        <w:t xml:space="preserve"> ako aj možnosťou inštalácie  aplikácií tretích strán</w:t>
      </w:r>
      <w:r w:rsidRPr="00A65381">
        <w:t xml:space="preserve">. V súčasnosti totiž </w:t>
      </w:r>
      <w:r w:rsidR="00877807">
        <w:t xml:space="preserve">len Google </w:t>
      </w:r>
      <w:proofErr w:type="spellStart"/>
      <w:r w:rsidR="00877807">
        <w:t>Play</w:t>
      </w:r>
      <w:proofErr w:type="spellEnd"/>
      <w:r w:rsidR="00877807">
        <w:t xml:space="preserve"> </w:t>
      </w:r>
      <w:r w:rsidRPr="00A65381">
        <w:t xml:space="preserve">ponúka cez </w:t>
      </w:r>
      <w:r>
        <w:t>2 100 000</w:t>
      </w:r>
      <w:r w:rsidRPr="00A65381">
        <w:t xml:space="preserve"> aplikácií, pričom väčšina z nich je dostupná bezplatne.</w:t>
      </w:r>
    </w:p>
    <w:p w:rsidR="00A429DD" w:rsidRDefault="00260421" w:rsidP="00C4429F">
      <w:pPr>
        <w:pStyle w:val="2nadpis"/>
      </w:pPr>
      <w:bookmarkStart w:id="8" w:name="_Toc535157284"/>
      <w:bookmarkStart w:id="9" w:name="_Toc2422771"/>
      <w:r>
        <w:t>Tvorba aplikácií na Android</w:t>
      </w:r>
      <w:bookmarkEnd w:id="8"/>
      <w:bookmarkEnd w:id="9"/>
    </w:p>
    <w:p w:rsidR="00260421" w:rsidRDefault="00260421" w:rsidP="00260421">
      <w:pPr>
        <w:pStyle w:val="0odstavec"/>
      </w:pPr>
      <w:r>
        <w:t xml:space="preserve">Na tvorbu aplikácií na telefóny s operačným systémom Android je v dnešnej dobe veľké množstvo </w:t>
      </w:r>
      <w:r w:rsidR="0070328D">
        <w:t>spôsobov a programovacích jazykov. Pri výbere, ktorým smerom sa vydať pri vývoji svojej aplikácii, je dôležité poznať pozitíva a negatíva rôznych spôsobov.</w:t>
      </w:r>
    </w:p>
    <w:p w:rsidR="0070328D" w:rsidRDefault="0070328D" w:rsidP="00260421">
      <w:pPr>
        <w:pStyle w:val="0odstavec"/>
      </w:pPr>
      <w:r>
        <w:t xml:space="preserve">Hlavné dva </w:t>
      </w:r>
      <w:r w:rsidR="0040673F">
        <w:t>typy</w:t>
      </w:r>
      <w:r>
        <w:t xml:space="preserve"> aplikácií </w:t>
      </w:r>
      <w:r w:rsidR="0040673F">
        <w:t xml:space="preserve">na mobilné platformy </w:t>
      </w:r>
      <w:r>
        <w:t>sú:</w:t>
      </w:r>
    </w:p>
    <w:p w:rsidR="0070328D" w:rsidRDefault="0040673F" w:rsidP="0040673F">
      <w:pPr>
        <w:pStyle w:val="0odstavec"/>
        <w:numPr>
          <w:ilvl w:val="0"/>
          <w:numId w:val="16"/>
        </w:numPr>
      </w:pPr>
      <w:r>
        <w:t>Natívne aplikácie</w:t>
      </w:r>
    </w:p>
    <w:p w:rsidR="0040673F" w:rsidRDefault="0040673F" w:rsidP="0040673F">
      <w:pPr>
        <w:pStyle w:val="0odstavec"/>
        <w:numPr>
          <w:ilvl w:val="0"/>
          <w:numId w:val="16"/>
        </w:numPr>
      </w:pPr>
      <w:r>
        <w:t>Webové aplikácie</w:t>
      </w:r>
    </w:p>
    <w:p w:rsidR="0040673F" w:rsidRDefault="0040673F" w:rsidP="0040673F">
      <w:pPr>
        <w:pStyle w:val="0odstavec"/>
        <w:numPr>
          <w:ilvl w:val="0"/>
          <w:numId w:val="16"/>
        </w:numPr>
      </w:pPr>
      <w:r>
        <w:t>Hybridné aplikácie</w:t>
      </w:r>
    </w:p>
    <w:p w:rsidR="0070328D" w:rsidRDefault="00853A97" w:rsidP="00C4429F">
      <w:pPr>
        <w:pStyle w:val="3nadpis"/>
      </w:pPr>
      <w:bookmarkStart w:id="10" w:name="_Toc535157285"/>
      <w:bookmarkStart w:id="11" w:name="_Toc2422772"/>
      <w:r>
        <w:t>Natívne aplikácie</w:t>
      </w:r>
      <w:bookmarkEnd w:id="10"/>
      <w:bookmarkEnd w:id="11"/>
    </w:p>
    <w:p w:rsidR="000A2456" w:rsidRDefault="00853A97" w:rsidP="00853A97">
      <w:pPr>
        <w:pStyle w:val="0odstavec"/>
      </w:pPr>
      <w:r>
        <w:t>Ich názov opisuje aj ich funkčnosť. Sú to aplikácie ktoré sú natívne pre Android/</w:t>
      </w:r>
      <w:proofErr w:type="spellStart"/>
      <w:r>
        <w:t>iOS</w:t>
      </w:r>
      <w:proofErr w:type="spellEnd"/>
      <w:r>
        <w:t xml:space="preserve"> a majú možnosť používať všetky vstavané funkcie týchto platforiem. Je to najrozšírenejší spôsob tvorby mobilných aplikácií, ale taktiež aj najefektívnejší nakoľko aplikácie vie využiť zariadenie naplno bez obmedzení.</w:t>
      </w:r>
      <w:r w:rsidRPr="00853A97">
        <w:t xml:space="preserve"> Donedávna bol tento spôsob vývoju striktne určený len na jednu platformu, no dnes je už možné vyvíjať aj </w:t>
      </w:r>
      <w:proofErr w:type="spellStart"/>
      <w:r w:rsidRPr="00853A97">
        <w:t>cross-platform</w:t>
      </w:r>
      <w:proofErr w:type="spellEnd"/>
      <w:r w:rsidRPr="00853A97">
        <w:t xml:space="preserve"> natívne aplikácie. </w:t>
      </w:r>
      <w:r w:rsidR="000A2456">
        <w:t xml:space="preserve">Pri rozhodovaní sa aký jazyk si vybrať na vývoj, je dôležité prihliadať na predošlé skúsenosti s programovaním. </w:t>
      </w:r>
    </w:p>
    <w:p w:rsidR="000A2456" w:rsidRDefault="000A2456" w:rsidP="00C4429F">
      <w:pPr>
        <w:pStyle w:val="3nadpis"/>
        <w:numPr>
          <w:ilvl w:val="3"/>
          <w:numId w:val="2"/>
        </w:numPr>
      </w:pPr>
      <w:bookmarkStart w:id="12" w:name="_Toc535157286"/>
      <w:bookmarkStart w:id="13" w:name="_Toc2422773"/>
      <w:r>
        <w:t>Začiatočník alebo krátkodobé skúsenosti s vývojom aplikácií</w:t>
      </w:r>
      <w:bookmarkEnd w:id="12"/>
      <w:bookmarkEnd w:id="13"/>
    </w:p>
    <w:p w:rsidR="000A2456" w:rsidRDefault="000A2456" w:rsidP="00853A97">
      <w:pPr>
        <w:pStyle w:val="0odstavec"/>
      </w:pPr>
      <w:r>
        <w:t xml:space="preserve">V prípade, že je človek úplný nováčik v odbore softvérového inžinierstva by bol asi „Android Software </w:t>
      </w:r>
      <w:proofErr w:type="spellStart"/>
      <w:r>
        <w:t>Development</w:t>
      </w:r>
      <w:proofErr w:type="spellEnd"/>
      <w:r>
        <w:t xml:space="preserve"> </w:t>
      </w:r>
      <w:proofErr w:type="spellStart"/>
      <w:r>
        <w:t>Kit</w:t>
      </w:r>
      <w:proofErr w:type="spellEnd"/>
      <w:r>
        <w:t xml:space="preserve">“ v jazyku „Java“ najvhodnejší nakoľko je to rokmi overený spôsob a je naň nespočetné množstvo materiálov a dokumentácie, nehovoriac o množstve kurzov pre začiatočníkov napr. na stránke </w:t>
      </w:r>
      <w:hyperlink r:id="rId8" w:history="1">
        <w:r w:rsidRPr="00F162EB">
          <w:rPr>
            <w:rStyle w:val="Hypertextovodkaz"/>
          </w:rPr>
          <w:t>www.udemy.com</w:t>
        </w:r>
      </w:hyperlink>
    </w:p>
    <w:p w:rsidR="000A2456" w:rsidRDefault="000A2456" w:rsidP="008007E7">
      <w:pPr>
        <w:pStyle w:val="4nadpis"/>
      </w:pPr>
      <w:bookmarkStart w:id="14" w:name="_Toc535157287"/>
      <w:bookmarkStart w:id="15" w:name="_Toc2422774"/>
      <w:r>
        <w:t>Skúsenosti s vývojom webových stránok</w:t>
      </w:r>
      <w:bookmarkEnd w:id="14"/>
      <w:bookmarkEnd w:id="15"/>
    </w:p>
    <w:p w:rsidR="0075341A" w:rsidRPr="00365965" w:rsidRDefault="006B03FE" w:rsidP="00365965">
      <w:pPr>
        <w:pStyle w:val="0odstavec"/>
        <w:keepLines/>
      </w:pPr>
      <w:r>
        <w:t>V prípade, že sa vývojár webových stránok</w:t>
      </w:r>
      <w:r w:rsidR="000A2456">
        <w:t xml:space="preserve"> ro</w:t>
      </w:r>
      <w:r>
        <w:t xml:space="preserve">zhodne pre vývoj natívnej aplikácie je pravdepodobné, že už má určité skúsenosti s jazykmi ako HTML, CSS a JavaScript. Ak je tak, v tom prípade je určite odporúčané vyskúšať </w:t>
      </w:r>
      <w:proofErr w:type="spellStart"/>
      <w:r>
        <w:t>framework</w:t>
      </w:r>
      <w:proofErr w:type="spellEnd"/>
      <w:r>
        <w:t xml:space="preserve"> „</w:t>
      </w:r>
      <w:proofErr w:type="spellStart"/>
      <w:r>
        <w:t>React-Native</w:t>
      </w:r>
      <w:proofErr w:type="spellEnd"/>
      <w:r>
        <w:t>“ v skriptovacom jazyku „JavaScript“, v ktorom sa používa okrem „</w:t>
      </w:r>
      <w:proofErr w:type="spellStart"/>
      <w:r>
        <w:t>JavaScriptXML</w:t>
      </w:r>
      <w:proofErr w:type="spellEnd"/>
      <w:r>
        <w:t xml:space="preserve">“ v skrat. „JSX“ s podobnou syntaxou ako „HTML“ a na </w:t>
      </w:r>
      <w:proofErr w:type="spellStart"/>
      <w:r>
        <w:t>štýlovanie</w:t>
      </w:r>
      <w:proofErr w:type="spellEnd"/>
      <w:r>
        <w:t xml:space="preserve">  sa používa „CSS“ v trocha pozmenenej podobe.</w:t>
      </w:r>
      <w:r w:rsidR="00365965">
        <w:t xml:space="preserve"> Jeho hlavným pozitívom je však že je </w:t>
      </w:r>
      <w:proofErr w:type="spellStart"/>
      <w:r w:rsidR="00365965">
        <w:t>cross-platform</w:t>
      </w:r>
      <w:proofErr w:type="spellEnd"/>
      <w:r w:rsidR="00365965">
        <w:t xml:space="preserve"> a teda aplikáciu je možné s minimálnymi zmenami v kóde používať ako na Android tak aj na </w:t>
      </w:r>
      <w:proofErr w:type="spellStart"/>
      <w:r w:rsidR="00365965">
        <w:t>iOS</w:t>
      </w:r>
      <w:proofErr w:type="spellEnd"/>
      <w:r w:rsidR="00365965">
        <w:t>.</w:t>
      </w:r>
    </w:p>
    <w:p w:rsidR="0070328D" w:rsidRDefault="00365965" w:rsidP="00C4429F">
      <w:pPr>
        <w:pStyle w:val="3nadpis"/>
      </w:pPr>
      <w:bookmarkStart w:id="16" w:name="_Toc535157288"/>
      <w:bookmarkStart w:id="17" w:name="_Toc2422775"/>
      <w:r>
        <w:t>Webové aplikácie</w:t>
      </w:r>
      <w:bookmarkEnd w:id="16"/>
      <w:bookmarkEnd w:id="17"/>
    </w:p>
    <w:p w:rsidR="005C014C" w:rsidRDefault="00365965" w:rsidP="00365965">
      <w:pPr>
        <w:pStyle w:val="0odstavec"/>
      </w:pPr>
      <w:r>
        <w:t xml:space="preserve">Webové aplikácie sú webové stránky, ktoré boli navrhované a vyvíjané primárne na použitie na </w:t>
      </w:r>
      <w:r w:rsidRPr="00365965">
        <w:t>mobilných</w:t>
      </w:r>
      <w:r>
        <w:t xml:space="preserve"> telefónoch, </w:t>
      </w:r>
      <w:proofErr w:type="spellStart"/>
      <w:r>
        <w:t>t.j</w:t>
      </w:r>
      <w:proofErr w:type="spellEnd"/>
      <w:r>
        <w:t xml:space="preserve">. sú </w:t>
      </w:r>
      <w:proofErr w:type="spellStart"/>
      <w:r>
        <w:t>responzívne</w:t>
      </w:r>
      <w:proofErr w:type="spellEnd"/>
      <w:r>
        <w:t>. Tieto aplikácie bežia na všetkých platformách, či na mobilných telefónoch alebo na počítačoch nakoľko musia bežať v prehliadači, čo je a</w:t>
      </w:r>
      <w:r w:rsidR="00870266">
        <w:t xml:space="preserve">j ich hlavnou nevýhodou. Nie sú také interaktívne a intuitívne ako natívne a sú pomalšie, resp. neplynulejšie nakoľko ich beh závisí hlavne od rýchlosti internetu a nie od výkonu zariadenia. No majú aj svoje výhody a to že tento spôsob je z troch spomenutých asi najjednoduchší nakoľko je dostačujúca znalosť jazykov „HTML, CSS a JavaScript“ k vytvoreniu celej aplikácie, no je možnosť použitia takmer hocijakých technológií a jazykov, takže možnosti sú neobmedzené. </w:t>
      </w:r>
    </w:p>
    <w:p w:rsidR="00870266" w:rsidRDefault="00870266" w:rsidP="00C4429F">
      <w:pPr>
        <w:pStyle w:val="3nadpis"/>
      </w:pPr>
      <w:bookmarkStart w:id="18" w:name="_Toc535157289"/>
      <w:bookmarkStart w:id="19" w:name="_Toc2422776"/>
      <w:r>
        <w:t>Hybridné aplikácie</w:t>
      </w:r>
      <w:bookmarkEnd w:id="18"/>
      <w:bookmarkEnd w:id="19"/>
    </w:p>
    <w:p w:rsidR="00C4429F" w:rsidRDefault="00C7539F" w:rsidP="00571AC5">
      <w:pPr>
        <w:pStyle w:val="0odstavec"/>
      </w:pPr>
      <w:r>
        <w:t>Tieto aplikácie sú konjunkciou webových a natívnych aplikácií nakoľko sú založené na technológiách používaných pri vývoji webových stránok, no nebežia v prehliadači, ale zväčša v nejakom kontajneri ako je „</w:t>
      </w:r>
      <w:proofErr w:type="spellStart"/>
      <w:r>
        <w:t>webview</w:t>
      </w:r>
      <w:proofErr w:type="spellEnd"/>
      <w:r>
        <w:t xml:space="preserve">“. Hybridné aplikácie sú </w:t>
      </w:r>
      <w:proofErr w:type="spellStart"/>
      <w:r>
        <w:t>cross-platform</w:t>
      </w:r>
      <w:proofErr w:type="spellEnd"/>
      <w:r>
        <w:t xml:space="preserve"> ako aj webové a </w:t>
      </w:r>
      <w:proofErr w:type="spellStart"/>
      <w:r>
        <w:t>vačšinou</w:t>
      </w:r>
      <w:proofErr w:type="spellEnd"/>
      <w:r>
        <w:t xml:space="preserve"> majú možnosť aj vyžívať vstavané funkcie, senzory zariadenia pomocou </w:t>
      </w:r>
      <w:r w:rsidR="00E72AA8">
        <w:t xml:space="preserve"> vstavaných </w:t>
      </w:r>
      <w:r>
        <w:t>API. Medzi tieto aplikácie sa z časti radí aj už vyššie spomenutý „</w:t>
      </w:r>
      <w:proofErr w:type="spellStart"/>
      <w:r>
        <w:t>React-Native</w:t>
      </w:r>
      <w:proofErr w:type="spellEnd"/>
      <w:r>
        <w:t xml:space="preserve">“, ktorý je vyvíjaný pomocou webových technológií, ale však aplikácie v tomto </w:t>
      </w:r>
      <w:proofErr w:type="spellStart"/>
      <w:r>
        <w:t>framework</w:t>
      </w:r>
      <w:proofErr w:type="spellEnd"/>
      <w:r>
        <w:t>-u sa nezobrazujú pomocou „</w:t>
      </w:r>
      <w:proofErr w:type="spellStart"/>
      <w:r>
        <w:t>webview</w:t>
      </w:r>
      <w:proofErr w:type="spellEnd"/>
      <w:r>
        <w:t>“, ale sa kompilujú do natívnych komponentov a z toho dôvodu sa radí viac medzi natívne aplikácie ako hybridné. Medzi nevýhody hybridných aplikáci</w:t>
      </w:r>
      <w:r w:rsidR="00E72AA8">
        <w:t>í patrí</w:t>
      </w:r>
      <w:r>
        <w:t xml:space="preserve"> nižší výkon  ako u</w:t>
      </w:r>
      <w:r w:rsidR="00E72AA8">
        <w:t> </w:t>
      </w:r>
      <w:r>
        <w:t>natívnych</w:t>
      </w:r>
      <w:r w:rsidR="00E72AA8">
        <w:t xml:space="preserve"> aplikácií a sú taktiež menej interaktívne ako webové aplikácie. </w:t>
      </w:r>
      <w:r>
        <w:t xml:space="preserve"> </w:t>
      </w:r>
      <w:r w:rsidR="00E72AA8">
        <w:t xml:space="preserve">Avšak majú zďaleka viac výhod, čím sú aj rýchlosť vývoju, </w:t>
      </w:r>
      <w:proofErr w:type="spellStart"/>
      <w:r w:rsidR="00E72AA8">
        <w:t>cross-platform</w:t>
      </w:r>
      <w:proofErr w:type="spellEnd"/>
      <w:r w:rsidR="00E72AA8">
        <w:t>, nie je potreba webového prehliadača ani prístupu na internet a prístup k funkciám zariadenia pomocou je možný vstavaných API.</w:t>
      </w:r>
    </w:p>
    <w:p w:rsidR="00571AC5" w:rsidRDefault="00571AC5" w:rsidP="00571AC5">
      <w:pPr>
        <w:pStyle w:val="2nadpis"/>
      </w:pPr>
      <w:bookmarkStart w:id="20" w:name="_Toc2422777"/>
      <w:r>
        <w:t>Bezdrôtové technológie a ich bezpečnostné protokoly</w:t>
      </w:r>
      <w:bookmarkEnd w:id="20"/>
    </w:p>
    <w:p w:rsidR="00571AC5" w:rsidRDefault="00571AC5" w:rsidP="00571AC5">
      <w:pPr>
        <w:pStyle w:val="3nadpis"/>
      </w:pPr>
      <w:bookmarkStart w:id="21" w:name="_Toc2422778"/>
      <w:r>
        <w:t>IEEE 802.11</w:t>
      </w:r>
      <w:bookmarkEnd w:id="21"/>
    </w:p>
    <w:p w:rsidR="00571AC5" w:rsidRDefault="00571AC5" w:rsidP="00571AC5">
      <w:pPr>
        <w:pStyle w:val="0odstavec"/>
      </w:pPr>
      <w:r>
        <w:t xml:space="preserve">IEEE 802.11 alebo 802.11x alebo </w:t>
      </w:r>
      <w:proofErr w:type="spellStart"/>
      <w:r>
        <w:t>wi-fi</w:t>
      </w:r>
      <w:proofErr w:type="spellEnd"/>
      <w:r>
        <w:t xml:space="preserve"> štandard je súbor štandardov </w:t>
      </w:r>
      <w:proofErr w:type="spellStart"/>
      <w:r>
        <w:t>Wireless</w:t>
      </w:r>
      <w:proofErr w:type="spellEnd"/>
      <w:r>
        <w:t xml:space="preserve"> LAN vyvinutých pracovnou skupinou 11 Normalizačného výboru IEEE pre LAN/WAN (IEEE 802).</w:t>
      </w:r>
    </w:p>
    <w:p w:rsidR="00571AC5" w:rsidRDefault="00571AC5" w:rsidP="00571AC5">
      <w:pPr>
        <w:pStyle w:val="0odstavec"/>
      </w:pPr>
      <w:r>
        <w:t>Rodina 802.11 v súčasnosti obsahuje šesť úprav techník komunikácie vzduchom, ktoré využívajú ten istý protokol. Najpopulárnejšie sú techniky definované pozmeňujúcimi návrhmi b, a g pôvodného štandardu, ktorý pôvodne zahŕňal aj otázku bezpečnosti a neskôr bola prepracovaná v pozmeňovacom návrhu 802.11i. Ostatné štandardy rodiny (c-f, h-j, n) sú servisné vylepšenia, rozšírenia alebo opravy pôvodnej špecifikácie. 802.11b bol prvý všeobecne prijatý štandard. Nasledovali 802.11a a 802.11g.</w:t>
      </w:r>
    </w:p>
    <w:p w:rsidR="00571AC5" w:rsidRDefault="00571AC5" w:rsidP="00571AC5">
      <w:pPr>
        <w:pStyle w:val="0odstavec"/>
      </w:pPr>
      <w:r>
        <w:t>Štandardy 802.11b a 802.11g používajú frekvenciu 2,4 GHz, ktorá môže byť rušená mikrovlnnými trúbami, bezdrôtovými telefónmi, Bluetooth zariadeniami a inými aplikáciami využívajúcimi túto frekvenciu. Štandard 802.11a už používa rozsah 5 GHz a preto nie je ovplyvňovaný zariadeniami z rozsahu 2,4 GHz.</w:t>
      </w:r>
    </w:p>
    <w:p w:rsidR="00571AC5" w:rsidRDefault="00571AC5" w:rsidP="00571AC5">
      <w:pPr>
        <w:pStyle w:val="0odstavec"/>
      </w:pPr>
      <w:sdt>
        <w:sdtPr>
          <w:id w:val="-58781561"/>
          <w:citation/>
        </w:sdtPr>
        <w:sdtContent>
          <w:r>
            <w:fldChar w:fldCharType="begin"/>
          </w:r>
          <w:r>
            <w:instrText xml:space="preserve">CITATION IEE18 \l 1051 </w:instrText>
          </w:r>
          <w:r>
            <w:fldChar w:fldCharType="separate"/>
          </w:r>
          <w:r>
            <w:rPr>
              <w:noProof/>
            </w:rPr>
            <w:t>(Wikipedia, 2018)</w:t>
          </w:r>
          <w:r>
            <w:fldChar w:fldCharType="end"/>
          </w:r>
        </w:sdtContent>
      </w:sdt>
    </w:p>
    <w:p w:rsidR="00F943D1" w:rsidRDefault="00F943D1" w:rsidP="00F943D1">
      <w:pPr>
        <w:pStyle w:val="3nadpis"/>
      </w:pPr>
      <w:bookmarkStart w:id="22" w:name="_Toc2422779"/>
      <w:r>
        <w:t>Šifrovanie</w:t>
      </w:r>
      <w:bookmarkEnd w:id="22"/>
    </w:p>
    <w:p w:rsidR="00F943D1" w:rsidRDefault="00F943D1" w:rsidP="00F943D1">
      <w:pPr>
        <w:pStyle w:val="0odstavec"/>
      </w:pPr>
      <w:r>
        <w:t xml:space="preserve">Základným prostriedkom na utajenie správ v sieti je šifrovanie. Šifrovací algoritmus je matematická metóda, ktorou sa konvertujú čitateľné údaje do nečitateľnej podoby pomocou určitého šifrovacieho kľúča. Tento kľúč je potrebný nielen na úspešné zašifrovanie správy ale taktiež ho treba na dešifrovanie. Teda nám nevzniká otázka ako to zašifrujem, ale ako bezpečne predať šifrovací kľúč prijímateľovi. Aj vďaka tomuto dôvodu boli vyvinuté dva druhy šifrovacích algoritmov a to symetrické a asymetrické. Symetrické šifrovanie využíva jeden súkromný kľúč a </w:t>
      </w:r>
      <w:proofErr w:type="spellStart"/>
      <w:r>
        <w:t>a</w:t>
      </w:r>
      <w:proofErr w:type="spellEnd"/>
      <w:r>
        <w:t xml:space="preserve"> asymetrické šifrovanie používa dva kľúče – verejný a súkromný.</w:t>
      </w:r>
    </w:p>
    <w:p w:rsidR="00F943D1" w:rsidRDefault="00F943D1" w:rsidP="00F943D1">
      <w:pPr>
        <w:pStyle w:val="0odstavec"/>
      </w:pPr>
      <w:r>
        <w:t xml:space="preserve">Symetrické šifrovanie sa používa na šifrovanie informácií a asymetrické na distribúciu symetrických kľúčov. </w:t>
      </w:r>
    </w:p>
    <w:p w:rsidR="00F943D1" w:rsidRDefault="00F943D1" w:rsidP="00F943D1">
      <w:pPr>
        <w:pStyle w:val="0odstavec"/>
      </w:pPr>
      <w:r>
        <w:t xml:space="preserve">Pri Symetrickom šifrovaní obe strany komunikácie zdieľajú rovnaký kľúč. Používajú ho na šifrovanie aj dešifrovanie prenášaných údajov. Šifrovanie týmto spôsobom sa dá nielen použiť na utajovanie správ ale aj ako autentizácia. Distribúcia kľúča je hlavné </w:t>
      </w:r>
      <w:proofErr w:type="spellStart"/>
      <w:r>
        <w:t>omedzenie</w:t>
      </w:r>
      <w:proofErr w:type="spellEnd"/>
      <w:r>
        <w:t xml:space="preserve"> používania súkromného kľúča. Pokiaľ je statický, je ľahko možné, že ho bude poznať viac ľudí než by sme si priali. Preto je dobre ak sa súkromný kľúč často mení.</w:t>
      </w:r>
    </w:p>
    <w:p w:rsidR="00F943D1" w:rsidRDefault="00F943D1" w:rsidP="00F943D1">
      <w:pPr>
        <w:pStyle w:val="0odstavec"/>
      </w:pPr>
      <w:r>
        <w:t>Pri Asymetrickom šifrovaní sú dva rôzne kľúče, ktoré sú ale vzájomne kompatibilné. Jeden kľúč je verejný a druhý súkromný. Verejným kľúčom sa dáta šifrujú a súkromným dešifrujú. Verejný kľúč je dostupný komukoľvek, s kým komunikujeme, no súkromný by mal ostať prísne utajený u vlastníka. Čo bolo zašifrované verejným kľúčom ide dešifrovať súkromným a to platí aj naopak. Jedným kľúčom sa nedá niečo zašifrovať a dešifrovať. Princíp funguje na matematickej funkcií, ktorej reverzný výpočet sa nedá prakticky previesť. Asymetrické šifrovanie slúži na ochranu prenášaných dát, ale nie k autentifikácie odosielateľa, keďže sa používa verejný kľúč. V porovnaní so symetrickými šifrovacími metódami sú asymetrické výraznejšie pomalšie, pretože metódy a protokoly na nich fungujúce používajú komplikované operácie s veľkými číslami. Preto väčšina systémov šifruje dáta symetrickými metódami a asymetricky sa zašifruje len použité symetrické kľúče. Tu príjemca najprv dešifruje symetrický kľúč a až potom pomocou neho zašifrované dáta. Pri zmene súkromného kľúča sa vždy vygeneruje odpovedajúci verejný kľúč.</w:t>
      </w:r>
    </w:p>
    <w:p w:rsidR="00F943D1" w:rsidRDefault="00F943D1" w:rsidP="00F943D1">
      <w:pPr>
        <w:pStyle w:val="0odstavec"/>
      </w:pPr>
      <w:sdt>
        <w:sdtPr>
          <w:id w:val="1449738592"/>
          <w:citation/>
        </w:sdtPr>
        <w:sdtContent>
          <w:r>
            <w:fldChar w:fldCharType="begin"/>
          </w:r>
          <w:r>
            <w:instrText xml:space="preserve"> CITATION Ján10 \l 1051 </w:instrText>
          </w:r>
          <w:r>
            <w:fldChar w:fldCharType="separate"/>
          </w:r>
          <w:r>
            <w:rPr>
              <w:noProof/>
            </w:rPr>
            <w:t>(Macuľa, 2010)</w:t>
          </w:r>
          <w:r>
            <w:fldChar w:fldCharType="end"/>
          </w:r>
        </w:sdtContent>
      </w:sdt>
    </w:p>
    <w:p w:rsidR="00F943D1" w:rsidRDefault="00F943D1" w:rsidP="00F943D1">
      <w:pPr>
        <w:pStyle w:val="3nadpis"/>
      </w:pPr>
      <w:bookmarkStart w:id="23" w:name="_Toc2422780"/>
      <w:r>
        <w:t>WEP</w:t>
      </w:r>
      <w:bookmarkEnd w:id="23"/>
    </w:p>
    <w:p w:rsidR="00F943D1" w:rsidRDefault="00F943D1" w:rsidP="00F943D1">
      <w:pPr>
        <w:pStyle w:val="0odstavec"/>
      </w:pPr>
      <w:r>
        <w:t xml:space="preserve">WEP je protokol, ktorý riadi prístup k sieti a zabezpečuje prenos informácií. Predstavuje ekvivalent takej bezpečnej komunikácie ako v LAN sieťach. Napovedá tomu aj jeho názov </w:t>
      </w:r>
      <w:proofErr w:type="spellStart"/>
      <w:r>
        <w:t>Wired</w:t>
      </w:r>
      <w:proofErr w:type="spellEnd"/>
      <w:r>
        <w:t xml:space="preserve"> </w:t>
      </w:r>
      <w:proofErr w:type="spellStart"/>
      <w:r>
        <w:t>Equivalent</w:t>
      </w:r>
      <w:proofErr w:type="spellEnd"/>
      <w:r>
        <w:t xml:space="preserve"> </w:t>
      </w:r>
      <w:proofErr w:type="spellStart"/>
      <w:r>
        <w:t>Privacy</w:t>
      </w:r>
      <w:proofErr w:type="spellEnd"/>
      <w:r>
        <w:t>, čo po preklade môže znieť ako “Súkromie ekvivalentné drôtovej komunikácií“, Má teda slúžiť na autentizáciu a ochranu dát šifrovaním s rovnakým tajným kľúčom, čiže sa jedná o symetrické šifrovanie.</w:t>
      </w:r>
    </w:p>
    <w:p w:rsidR="00F943D1" w:rsidRDefault="00F943D1" w:rsidP="00F943D1">
      <w:pPr>
        <w:pStyle w:val="0odstavec"/>
      </w:pPr>
      <w:r>
        <w:t xml:space="preserve">Autentizácia pri WEP prebieha buď otvorene – </w:t>
      </w:r>
      <w:proofErr w:type="spellStart"/>
      <w:r>
        <w:t>Open</w:t>
      </w:r>
      <w:proofErr w:type="spellEnd"/>
      <w:r>
        <w:t xml:space="preserve"> </w:t>
      </w:r>
      <w:proofErr w:type="spellStart"/>
      <w:r>
        <w:t>systems</w:t>
      </w:r>
      <w:proofErr w:type="spellEnd"/>
      <w:r>
        <w:t xml:space="preserve">, alebo pomocou zdieľaného kľúča – </w:t>
      </w:r>
      <w:proofErr w:type="spellStart"/>
      <w:r>
        <w:t>Shared-key</w:t>
      </w:r>
      <w:proofErr w:type="spellEnd"/>
      <w:r>
        <w:t>.</w:t>
      </w:r>
    </w:p>
    <w:p w:rsidR="00F943D1" w:rsidRDefault="00F943D1" w:rsidP="00F943D1">
      <w:pPr>
        <w:pStyle w:val="0odstavec"/>
      </w:pPr>
      <w:r>
        <w:t xml:space="preserve">Pri tejto autentizácie pomocou </w:t>
      </w:r>
      <w:proofErr w:type="spellStart"/>
      <w:r>
        <w:t>zdielaného</w:t>
      </w:r>
      <w:proofErr w:type="spellEnd"/>
      <w:r>
        <w:t xml:space="preserve"> kľúča sa používa kľúč o veľkosti 40 bitov, ktorý je rovnaký pre všetkých užívateľov v danej sieti. Pri jeho zadaní sa neoveruje totožnosť užívateľa ale jeho sieťovej karty. Autentizácia prebieha tak, že užívateľ odošle požiadavku o autentizáciu zdieľaným kľúčom, na čo mu prístupový bod odošle údaj, ktorý má užívateľ zašifrovať svojim kľúčom a odoslať nazad. Na základe tejto informácie prístupový bod buď odmietne alebo prijme žiadateľa do bezdrôtovej siete, podľa toho či sa hodnota od užívateľa rovná hodnote, ktorú vygenerovalo AP. Požiadavka je vlastne rámec 802.11, ktorý obsahuje identifikačné údaje a žiadosť o autentizáciu.</w:t>
      </w:r>
    </w:p>
    <w:p w:rsidR="00F943D1" w:rsidRDefault="00F943D1" w:rsidP="00F943D1">
      <w:pPr>
        <w:pStyle w:val="0odstavec"/>
      </w:pPr>
      <w:r>
        <w:t>Pri otvorenej autentizácii, ako už názov naznačuje nejde o autentizáciu, ktorá by identifikovala žiadateľa o pripojenie. Pri tejto autentizácií sa akýkoľvek užívateľ môže pripojiť k prístupovému bodu. Žiadateľ odošle autentizačný rámec so svojimi identifikačnými údajmi, na základe ktorého ho prístupový bod pridruží k sieti.</w:t>
      </w:r>
    </w:p>
    <w:p w:rsidR="00F943D1" w:rsidRDefault="00F943D1" w:rsidP="00F943D1">
      <w:pPr>
        <w:pStyle w:val="0odstavec"/>
      </w:pPr>
      <w:r>
        <w:t xml:space="preserve">WEP využíva symetrické šifrovanie, čo znamená, že šifrovanie a dešifrovanie sa robí rovnakým algoritmom s rovnakým kľúčom. Prenášané dáta medzi prístupovým bodom a užívateľom sú šifrované pomocou 64 alebo 128bitového kľúča. Tento kľúč sa skladá z </w:t>
      </w:r>
      <w:proofErr w:type="spellStart"/>
      <w:r>
        <w:t>inicializačného</w:t>
      </w:r>
      <w:proofErr w:type="spellEnd"/>
      <w:r>
        <w:t xml:space="preserve"> vektora IV, ktorý tvorí 24 bitov kľúča a užívateľského kľúča, ktorý tvorí 40 alebo 104 bitov šifrovacieho kľúča. Slúži na zväčšenie možných kombinácií kľúča ( IV môže nadobudnúť 224 možných hodnôt ). </w:t>
      </w:r>
      <w:proofErr w:type="spellStart"/>
      <w:r>
        <w:t>Inicializačný</w:t>
      </w:r>
      <w:proofErr w:type="spellEnd"/>
      <w:r>
        <w:t xml:space="preserve"> vektor generuje odosielateľ, ktorý ho použije na vytvorenie šifry a odošle ho v záhlaví paketov. Prijímateľ použije </w:t>
      </w:r>
      <w:proofErr w:type="spellStart"/>
      <w:r>
        <w:t>inicializačný</w:t>
      </w:r>
      <w:proofErr w:type="spellEnd"/>
      <w:r>
        <w:t xml:space="preserve"> vektor z prijatých paketov / rámcov na spojenie s WEP kľúčom a dešifruje prijaté údaje. IV sa skladá z 32bitového poľa, kde 2bity zaberá identifikátor kľúča ( </w:t>
      </w:r>
      <w:proofErr w:type="spellStart"/>
      <w:r>
        <w:t>KeyID</w:t>
      </w:r>
      <w:proofErr w:type="spellEnd"/>
      <w:r>
        <w:t xml:space="preserve"> ), ktorý slúži na výber kľúča. 6 bitov IV sa používa ako výplň a vektor zaberá zvyšných 24 bitov.</w:t>
      </w:r>
    </w:p>
    <w:p w:rsidR="00F943D1" w:rsidRDefault="00F943D1" w:rsidP="00F943D1">
      <w:pPr>
        <w:pStyle w:val="0odstavec"/>
      </w:pPr>
      <w:r>
        <w:t xml:space="preserve">Na šifrovanie WEP využíva symetrickú prúdovú šifru RC4 ( </w:t>
      </w:r>
      <w:proofErr w:type="spellStart"/>
      <w:r>
        <w:t>Ron's</w:t>
      </w:r>
      <w:proofErr w:type="spellEnd"/>
      <w:r>
        <w:t xml:space="preserve"> </w:t>
      </w:r>
      <w:proofErr w:type="spellStart"/>
      <w:r>
        <w:t>Code</w:t>
      </w:r>
      <w:proofErr w:type="spellEnd"/>
      <w:r>
        <w:t xml:space="preserve"> No. 4 ). Prúdová šifra znamená, že z kľúča určenej dĺžky sa vytvorí šifrovací reťazec tak, aby každý bit textu odpovedal jednému bitu šifry. Vo Wi-Fi sa využíva RC4 o veľkosti 40 bitov. </w:t>
      </w:r>
      <w:proofErr w:type="spellStart"/>
      <w:r>
        <w:t>Inicializačný</w:t>
      </w:r>
      <w:proofErr w:type="spellEnd"/>
      <w:r>
        <w:t xml:space="preserve"> vektor vznikne použitím generátora pseudonáhodných čísiel</w:t>
      </w:r>
    </w:p>
    <w:p w:rsidR="00F943D1" w:rsidRDefault="00F943D1" w:rsidP="00F943D1">
      <w:pPr>
        <w:pStyle w:val="0odstavec"/>
      </w:pPr>
      <w:sdt>
        <w:sdtPr>
          <w:id w:val="-1627763624"/>
          <w:citation/>
        </w:sdtPr>
        <w:sdtContent>
          <w:r>
            <w:fldChar w:fldCharType="begin"/>
          </w:r>
          <w:r>
            <w:instrText xml:space="preserve"> CITATION Ján10 \l 1051 </w:instrText>
          </w:r>
          <w:r>
            <w:fldChar w:fldCharType="separate"/>
          </w:r>
          <w:r w:rsidRPr="00F943D1">
            <w:rPr>
              <w:noProof/>
            </w:rPr>
            <w:t>(Macuľa, 2010)</w:t>
          </w:r>
          <w:r>
            <w:fldChar w:fldCharType="end"/>
          </w:r>
        </w:sdtContent>
      </w:sdt>
    </w:p>
    <w:p w:rsidR="00F943D1" w:rsidRDefault="00F943D1" w:rsidP="00F943D1">
      <w:pPr>
        <w:pStyle w:val="3nadpis"/>
      </w:pPr>
      <w:bookmarkStart w:id="24" w:name="_Toc2422781"/>
      <w:r>
        <w:t>WPA</w:t>
      </w:r>
      <w:bookmarkEnd w:id="24"/>
    </w:p>
    <w:p w:rsidR="00F943D1" w:rsidRDefault="00F943D1" w:rsidP="00F943D1">
      <w:pPr>
        <w:pStyle w:val="4nadpis"/>
      </w:pPr>
      <w:bookmarkStart w:id="25" w:name="_Toc2422782"/>
      <w:r>
        <w:t>WPA</w:t>
      </w:r>
      <w:bookmarkEnd w:id="25"/>
    </w:p>
    <w:p w:rsidR="00F943D1" w:rsidRDefault="00F943D1" w:rsidP="00F943D1">
      <w:pPr>
        <w:pStyle w:val="0odstavec"/>
      </w:pPr>
      <w:r>
        <w:t>Protokol WEP bol považovaný za nedostatočný zabezpečovací mechanizmus bezdrôtovej siete, preto spoločnosť Wi-Fi Alliance prišla s riešením WPA v roku 2002. WPA bolo ako dočasné riešenie, kým nebude schválená bezpečnostná norma 802.11i, kde predstavuje jeho podmnožinu. Bolo braté do úvahy hlavne aby, keď vyjde 802.11i, bol rozšírený hardvér ktorý by bol schopný toto zabezpečenie vykonávať. 802.11i bolo prijaté ako oficiálny štandard 24. Júna 2004.</w:t>
      </w:r>
    </w:p>
    <w:p w:rsidR="00F943D1" w:rsidRDefault="00F943D1" w:rsidP="00F943D1">
      <w:pPr>
        <w:pStyle w:val="0odstavec"/>
      </w:pPr>
      <w:r>
        <w:t xml:space="preserve">WPA už </w:t>
      </w:r>
      <w:proofErr w:type="spellStart"/>
      <w:r>
        <w:t>narozdiel</w:t>
      </w:r>
      <w:proofErr w:type="spellEnd"/>
      <w:r>
        <w:t xml:space="preserve"> od protokolu WEP dokáže autorizovať užívateľov a rieši distribúciu šifrovacích kľúčov. Každé zariadenie </w:t>
      </w:r>
      <w:proofErr w:type="spellStart"/>
      <w:r>
        <w:t>obdrží</w:t>
      </w:r>
      <w:proofErr w:type="spellEnd"/>
      <w:r>
        <w:t xml:space="preserve"> priradený šifrovací kľúč, ktorý je dynamicky 26 generovaný. WPA poskytuje dve autentizačné schémy: PSK </w:t>
      </w:r>
      <w:proofErr w:type="spellStart"/>
      <w:r>
        <w:t>mode</w:t>
      </w:r>
      <w:proofErr w:type="spellEnd"/>
      <w:r>
        <w:t xml:space="preserve"> ( Pre-</w:t>
      </w:r>
      <w:proofErr w:type="spellStart"/>
      <w:r>
        <w:t>Shared</w:t>
      </w:r>
      <w:proofErr w:type="spellEnd"/>
      <w:r>
        <w:t xml:space="preserve"> </w:t>
      </w:r>
      <w:proofErr w:type="spellStart"/>
      <w:r>
        <w:t>Key</w:t>
      </w:r>
      <w:proofErr w:type="spellEnd"/>
      <w:r>
        <w:t xml:space="preserve"> ) a Enterprise </w:t>
      </w:r>
      <w:proofErr w:type="spellStart"/>
      <w:r>
        <w:t>mode</w:t>
      </w:r>
      <w:proofErr w:type="spellEnd"/>
    </w:p>
    <w:p w:rsidR="00F943D1" w:rsidRDefault="00F943D1" w:rsidP="00F943D1">
      <w:pPr>
        <w:pStyle w:val="0odstavec"/>
      </w:pPr>
      <w:r>
        <w:t xml:space="preserve">PSK </w:t>
      </w:r>
      <w:proofErr w:type="spellStart"/>
      <w:r>
        <w:t>mode</w:t>
      </w:r>
      <w:proofErr w:type="spellEnd"/>
      <w:r>
        <w:t xml:space="preserve"> je v podstate jednoduchší režim používajúci 256bitový prednastavený kľúč, ktorý je určený hlavne pre domáce siete. Kľúč je heslo, ktoré pozostáva z 8 až 63 znakov ASCII kódu alebo 64 hexadecimálnych číslic. Heslo by malo byť čo najzložitejšie – najlepšie by malo obsahovať 22 náhodných znakov, čo by zaručovalo vysokú bezpečnosť pretože komunikácia sa šifruje na jeho základe.</w:t>
      </w:r>
    </w:p>
    <w:p w:rsidR="00F943D1" w:rsidRDefault="00F943D1" w:rsidP="00F943D1">
      <w:pPr>
        <w:pStyle w:val="0odstavec"/>
      </w:pPr>
      <w:r>
        <w:t xml:space="preserve">Enterprise </w:t>
      </w:r>
      <w:proofErr w:type="spellStart"/>
      <w:r>
        <w:t>mode</w:t>
      </w:r>
      <w:proofErr w:type="spellEnd"/>
      <w:r>
        <w:t xml:space="preserve"> sa  využíva predovšetkým vo väčších sieťach ( firemných ), kde sa vyžaduje autentizácia užívateľov. Tu ale je potrebné mať nastavený autentizačný server – systém RADIUS. Server RADIUS je samostatné zariadenie, alebo ak sa v sieti takéto zariadenie nenachádza, dá sa prístupový bod nakonfigurovať na funkciu RADIUS-u. Autentizačný proces funguje na princípe klient-server.</w:t>
      </w:r>
    </w:p>
    <w:p w:rsidR="00F943D1" w:rsidRDefault="00F943D1" w:rsidP="00F943D1">
      <w:pPr>
        <w:pStyle w:val="0odstavec"/>
      </w:pPr>
      <w:r>
        <w:t xml:space="preserve">Pre šifrovanie sa používa algoritmus RC4, z dôvodu spätnej kompatibility. Šifrovací kľúč ma dĺžku 128 bitov, z čoho </w:t>
      </w:r>
      <w:proofErr w:type="spellStart"/>
      <w:r>
        <w:t>inicializačný</w:t>
      </w:r>
      <w:proofErr w:type="spellEnd"/>
      <w:r>
        <w:t xml:space="preserve"> vektor </w:t>
      </w:r>
      <w:proofErr w:type="spellStart"/>
      <w:r>
        <w:t>tvori</w:t>
      </w:r>
      <w:proofErr w:type="spellEnd"/>
      <w:r>
        <w:t xml:space="preserve"> 48 bitov a zvyšných 80 bitov predstavuje tajný kľúč, ktorý sa ale každým paketom mení. Nato slúži protokol TKIP ( </w:t>
      </w:r>
      <w:proofErr w:type="spellStart"/>
      <w:r>
        <w:t>Temporal</w:t>
      </w:r>
      <w:proofErr w:type="spellEnd"/>
      <w:r>
        <w:t xml:space="preserve"> </w:t>
      </w:r>
      <w:proofErr w:type="spellStart"/>
      <w:r>
        <w:t>Key</w:t>
      </w:r>
      <w:proofErr w:type="spellEnd"/>
      <w:r>
        <w:t xml:space="preserve"> Integrity </w:t>
      </w:r>
      <w:proofErr w:type="spellStart"/>
      <w:r>
        <w:t>Protocol</w:t>
      </w:r>
      <w:proofErr w:type="spellEnd"/>
      <w:r>
        <w:t xml:space="preserve"> ). </w:t>
      </w:r>
      <w:proofErr w:type="spellStart"/>
      <w:r>
        <w:t>Inicializačný</w:t>
      </w:r>
      <w:proofErr w:type="spellEnd"/>
      <w:r>
        <w:t xml:space="preserve"> vektor tentoraz ale taktiež uchováva poradové číslo paketu a používa sa na mixovanie kľúčov pre pakety. Najprv sa zmieša 32bitov IV, MAC adresa a dočasný kľúč relácie. Výstup sa zmieša s zvyšnou 16bitovou častou IV a dočasným kľúčom. Jedná sa o </w:t>
      </w:r>
      <w:proofErr w:type="spellStart"/>
      <w:r>
        <w:t>hash</w:t>
      </w:r>
      <w:proofErr w:type="spellEnd"/>
      <w:r>
        <w:t xml:space="preserve"> funkciu, ktorá vytvorí kľúč pre paket ( PPK, Per </w:t>
      </w:r>
      <w:proofErr w:type="spellStart"/>
      <w:r>
        <w:t>Packet</w:t>
      </w:r>
      <w:proofErr w:type="spellEnd"/>
      <w:r>
        <w:t xml:space="preserve"> </w:t>
      </w:r>
      <w:proofErr w:type="spellStart"/>
      <w:r>
        <w:t>Key</w:t>
      </w:r>
      <w:proofErr w:type="spellEnd"/>
      <w:r>
        <w:t xml:space="preserve"> ), ktorý sa následne zašifruje pomocou RC4 rovnako ako pri WEP.</w:t>
      </w:r>
    </w:p>
    <w:p w:rsidR="00F943D1" w:rsidRPr="00F943D1" w:rsidRDefault="00F943D1" w:rsidP="00F943D1">
      <w:pPr>
        <w:pStyle w:val="0odstavec"/>
      </w:pPr>
      <w:sdt>
        <w:sdtPr>
          <w:id w:val="-1202277"/>
          <w:citation/>
        </w:sdtPr>
        <w:sdtContent>
          <w:r>
            <w:fldChar w:fldCharType="begin"/>
          </w:r>
          <w:r>
            <w:instrText xml:space="preserve"> CITATION Ján10 \l 1051 </w:instrText>
          </w:r>
          <w:r>
            <w:fldChar w:fldCharType="separate"/>
          </w:r>
          <w:r>
            <w:rPr>
              <w:noProof/>
            </w:rPr>
            <w:t>(Macuľa, 2010)</w:t>
          </w:r>
          <w:r>
            <w:fldChar w:fldCharType="end"/>
          </w:r>
        </w:sdtContent>
      </w:sdt>
    </w:p>
    <w:p w:rsidR="00F943D1" w:rsidRDefault="00F943D1" w:rsidP="00F943D1">
      <w:pPr>
        <w:pStyle w:val="4nadpis"/>
      </w:pPr>
      <w:bookmarkStart w:id="26" w:name="_Toc2422783"/>
      <w:r>
        <w:t>WPA2</w:t>
      </w:r>
      <w:bookmarkEnd w:id="26"/>
    </w:p>
    <w:p w:rsidR="00F943D1" w:rsidRDefault="00F943D1" w:rsidP="00F943D1">
      <w:pPr>
        <w:pStyle w:val="0odstavec"/>
      </w:pPr>
      <w:r>
        <w:t>Tento protokol bol prijatý v roku 2004. Navrhnutý je pre čo najväčšiu možnú poskytovanú bezpečnosť siete. Označuje sa RSN - “</w:t>
      </w:r>
      <w:proofErr w:type="spellStart"/>
      <w:r>
        <w:t>Robust</w:t>
      </w:r>
      <w:proofErr w:type="spellEnd"/>
      <w:r>
        <w:t xml:space="preserve"> </w:t>
      </w:r>
      <w:proofErr w:type="spellStart"/>
      <w:r>
        <w:t>Security</w:t>
      </w:r>
      <w:proofErr w:type="spellEnd"/>
      <w:r>
        <w:t xml:space="preserve"> </w:t>
      </w:r>
      <w:proofErr w:type="spellStart"/>
      <w:r>
        <w:t>Network</w:t>
      </w:r>
      <w:proofErr w:type="spellEnd"/>
      <w:r>
        <w:t>“. WPA2 úplne nahradzuje protokol WEP, kvôli čomu je spätne nekompatibilná so staršími sieťovými zariadeniami.</w:t>
      </w:r>
    </w:p>
    <w:p w:rsidR="00F943D1" w:rsidRDefault="00F943D1" w:rsidP="00F943D1">
      <w:pPr>
        <w:pStyle w:val="0odstavec"/>
      </w:pPr>
      <w:r>
        <w:t>Autentizácia sa poskytuje rovnaká ako pri WPA.</w:t>
      </w:r>
    </w:p>
    <w:p w:rsidR="00F943D1" w:rsidRDefault="00F943D1" w:rsidP="00F943D1">
      <w:pPr>
        <w:pStyle w:val="0odstavec"/>
      </w:pPr>
      <w:r>
        <w:t xml:space="preserve">Na šifrovanie sa používa algoritmus AES v podobe protokolu CCMP ( </w:t>
      </w:r>
      <w:proofErr w:type="spellStart"/>
      <w:r>
        <w:t>Counter-mode</w:t>
      </w:r>
      <w:proofErr w:type="spellEnd"/>
      <w:r>
        <w:t xml:space="preserve"> CBC ), ktorý používa dynamicky generovaný 128bitový kľúč. CCMP rozšíri rámec o16 bytov. Pripája počítadlo PN ( </w:t>
      </w:r>
      <w:proofErr w:type="spellStart"/>
      <w:r>
        <w:t>Packet</w:t>
      </w:r>
      <w:proofErr w:type="spellEnd"/>
      <w:r>
        <w:t xml:space="preserve"> </w:t>
      </w:r>
      <w:proofErr w:type="spellStart"/>
      <w:r>
        <w:t>Number</w:t>
      </w:r>
      <w:proofErr w:type="spellEnd"/>
      <w:r>
        <w:t xml:space="preserve"> – v podstate ide o IV ). CCMP obsahuje CBC-MAC ( </w:t>
      </w:r>
      <w:proofErr w:type="spellStart"/>
      <w:r>
        <w:t>Cipher</w:t>
      </w:r>
      <w:proofErr w:type="spellEnd"/>
      <w:r>
        <w:t xml:space="preserve"> </w:t>
      </w:r>
      <w:proofErr w:type="spellStart"/>
      <w:r>
        <w:t>Block</w:t>
      </w:r>
      <w:proofErr w:type="spellEnd"/>
      <w:r>
        <w:t xml:space="preserve"> </w:t>
      </w:r>
      <w:proofErr w:type="spellStart"/>
      <w:r>
        <w:t>Chaining</w:t>
      </w:r>
      <w:proofErr w:type="spellEnd"/>
      <w:r>
        <w:t xml:space="preserve">-MAC ) označovaný taktiež AES-CCMP. CBC-MAC vytvára 64- bit MIC rámcu, ktorý vznikne zreťazením 128bitových blokov dát. Kľúče na šifrovanie a ochranu dát sú dynamicky menené pre každý rámec, ako pri WPA. Taktiež sa používajú dva typy kľúčov. Pre </w:t>
      </w:r>
      <w:proofErr w:type="spellStart"/>
      <w:r>
        <w:t>unicast</w:t>
      </w:r>
      <w:proofErr w:type="spellEnd"/>
      <w:r>
        <w:t xml:space="preserve"> PTK ( </w:t>
      </w:r>
      <w:proofErr w:type="spellStart"/>
      <w:r>
        <w:t>Pairwise</w:t>
      </w:r>
      <w:proofErr w:type="spellEnd"/>
      <w:r>
        <w:t xml:space="preserve"> </w:t>
      </w:r>
      <w:proofErr w:type="spellStart"/>
      <w:r>
        <w:t>Transient</w:t>
      </w:r>
      <w:proofErr w:type="spellEnd"/>
      <w:r>
        <w:t xml:space="preserve"> </w:t>
      </w:r>
      <w:proofErr w:type="spellStart"/>
      <w:r>
        <w:t>Key</w:t>
      </w:r>
      <w:proofErr w:type="spellEnd"/>
      <w:r>
        <w:t xml:space="preserve"> ) a </w:t>
      </w:r>
      <w:proofErr w:type="spellStart"/>
      <w:r>
        <w:t>broadcast</w:t>
      </w:r>
      <w:proofErr w:type="spellEnd"/>
      <w:r>
        <w:t xml:space="preserve"> GTK ( Group </w:t>
      </w:r>
      <w:proofErr w:type="spellStart"/>
      <w:r>
        <w:t>Transient</w:t>
      </w:r>
      <w:proofErr w:type="spellEnd"/>
      <w:r>
        <w:t xml:space="preserve"> </w:t>
      </w:r>
      <w:proofErr w:type="spellStart"/>
      <w:r>
        <w:t>Key</w:t>
      </w:r>
      <w:proofErr w:type="spellEnd"/>
      <w:r>
        <w:t xml:space="preserve"> )</w:t>
      </w:r>
    </w:p>
    <w:p w:rsidR="00F943D1" w:rsidRPr="00F943D1" w:rsidRDefault="00F943D1" w:rsidP="00F943D1">
      <w:pPr>
        <w:pStyle w:val="0odstavec"/>
      </w:pPr>
      <w:sdt>
        <w:sdtPr>
          <w:id w:val="1953591790"/>
          <w:citation/>
        </w:sdtPr>
        <w:sdtContent>
          <w:r>
            <w:fldChar w:fldCharType="begin"/>
          </w:r>
          <w:r>
            <w:instrText xml:space="preserve"> CITATION Ján10 \l 1051 </w:instrText>
          </w:r>
          <w:r>
            <w:fldChar w:fldCharType="separate"/>
          </w:r>
          <w:r>
            <w:rPr>
              <w:noProof/>
            </w:rPr>
            <w:t>(Macuľa, 2010)</w:t>
          </w:r>
          <w:r>
            <w:fldChar w:fldCharType="end"/>
          </w:r>
        </w:sdtContent>
      </w:sdt>
    </w:p>
    <w:p w:rsidR="00E72AA8" w:rsidRPr="00C4429F" w:rsidRDefault="00C4429F" w:rsidP="00F943D1">
      <w:pPr>
        <w:pStyle w:val="0odstavec"/>
      </w:pPr>
      <w:r>
        <w:br w:type="page"/>
      </w:r>
    </w:p>
    <w:p w:rsidR="00131DB6" w:rsidRDefault="00C4429F" w:rsidP="00C4429F">
      <w:pPr>
        <w:pStyle w:val="1nadpis"/>
      </w:pPr>
      <w:bookmarkStart w:id="27" w:name="_Toc535157290"/>
      <w:bookmarkStart w:id="28" w:name="_Toc2422784"/>
      <w:r>
        <w:t>Návrh a vývoj aplikácie Felix</w:t>
      </w:r>
      <w:bookmarkEnd w:id="27"/>
      <w:bookmarkEnd w:id="28"/>
    </w:p>
    <w:p w:rsidR="00C4429F" w:rsidRPr="00C4429F" w:rsidRDefault="001B5303" w:rsidP="00C4429F">
      <w:pPr>
        <w:pStyle w:val="0odstavec"/>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5pt;margin-top:47.4pt;width:438.8pt;height:335.5pt;z-index:251659264;mso-position-horizontal-relative:text;mso-position-vertical-relative:text;mso-width-relative:page;mso-height-relative:page">
            <v:imagedata r:id="rId9" o:title="Felix - vývojový diagram-01-01"/>
            <w10:wrap type="square"/>
          </v:shape>
        </w:pict>
      </w:r>
      <w:r w:rsidR="00C4429F">
        <w:t>Na začiatok by som chcel pomocou vývojového diagramu vysvetliť môj postup pri práci na tomto projekte.</w:t>
      </w:r>
      <w:r w:rsidR="00D57522">
        <w:t xml:space="preserve"> Následne ho slovne opíšem.</w:t>
      </w:r>
    </w:p>
    <w:p w:rsidR="00D57522" w:rsidRDefault="00D57522">
      <w:pPr>
        <w:rPr>
          <w:sz w:val="24"/>
          <w:lang w:val="sk-SK"/>
        </w:rPr>
      </w:pPr>
      <w:r>
        <w:br w:type="page"/>
      </w:r>
    </w:p>
    <w:p w:rsidR="00D57522" w:rsidRDefault="00D57522" w:rsidP="00D57522">
      <w:pPr>
        <w:pStyle w:val="2nadpis"/>
      </w:pPr>
      <w:bookmarkStart w:id="29" w:name="_Toc535157291"/>
      <w:bookmarkStart w:id="30" w:name="_Toc2422785"/>
      <w:r>
        <w:t>Návrh dizajnu aplikácie</w:t>
      </w:r>
      <w:bookmarkEnd w:id="29"/>
      <w:bookmarkEnd w:id="30"/>
    </w:p>
    <w:p w:rsidR="00D57522" w:rsidRPr="00D57522" w:rsidRDefault="00D57522" w:rsidP="00D57522">
      <w:pPr>
        <w:pStyle w:val="0odstavec"/>
      </w:pPr>
      <w:r>
        <w:t xml:space="preserve">Pri grafickom návrhu mojej aplikácie som používal software Adobe </w:t>
      </w:r>
      <w:proofErr w:type="spellStart"/>
      <w:r>
        <w:t>Illustrator</w:t>
      </w:r>
      <w:proofErr w:type="spellEnd"/>
      <w:r>
        <w:t xml:space="preserve"> CC a snažil som sa drž</w:t>
      </w:r>
      <w:r w:rsidR="004B2B6F">
        <w:t>ať najmodernejších spôsobov a štandardov.</w:t>
      </w:r>
    </w:p>
    <w:p w:rsidR="00D57522" w:rsidRDefault="00D57522" w:rsidP="00D57522">
      <w:pPr>
        <w:pStyle w:val="3nadpis"/>
      </w:pPr>
      <w:bookmarkStart w:id="31" w:name="_Toc535157292"/>
      <w:bookmarkStart w:id="32" w:name="_Toc2422786"/>
      <w:r>
        <w:t>Návrh palety farieb</w:t>
      </w:r>
      <w:bookmarkEnd w:id="31"/>
      <w:bookmarkEnd w:id="32"/>
    </w:p>
    <w:p w:rsidR="004B2B6F" w:rsidRDefault="004B2B6F" w:rsidP="004B2B6F">
      <w:pPr>
        <w:pStyle w:val="0odstavec"/>
      </w:pPr>
      <w:r>
        <w:t xml:space="preserve">Ako úplne prvý krok som si sa rozhodol zvoliť si paletu farieb, ktoré budem používať pri návrhu dizajnu mojej aplikácie. Vybral som päť farieb a používal som aj ich odtiene. Pri výbere som si pomáhal on-line nástrojom </w:t>
      </w:r>
      <w:hyperlink r:id="rId10" w:history="1">
        <w:r w:rsidRPr="007A4C3A">
          <w:rPr>
            <w:rStyle w:val="Hypertextovodkaz"/>
          </w:rPr>
          <w:t>www.coolors.co</w:t>
        </w:r>
      </w:hyperlink>
    </w:p>
    <w:p w:rsidR="004B2B6F" w:rsidRDefault="001B5303" w:rsidP="004B2B6F">
      <w:pPr>
        <w:pStyle w:val="Titulek"/>
        <w:tabs>
          <w:tab w:val="left" w:pos="2694"/>
        </w:tabs>
        <w:ind w:firstLine="2694"/>
        <w:jc w:val="both"/>
      </w:pPr>
      <w:r>
        <w:rPr>
          <w:noProof/>
        </w:rPr>
        <w:pict>
          <v:shape id="_x0000_s1029" type="#_x0000_t75" style="position:absolute;left:0;text-align:left;margin-left:132.15pt;margin-top:166.05pt;width:174.8pt;height:117.4pt;z-index:251661312;mso-position-horizontal-relative:margin;mso-position-vertical-relative:margin;mso-width-relative:page;mso-height-relative:page">
            <v:imagedata r:id="rId11" o:title="5pallete"/>
            <w10:wrap type="topAndBottom" anchorx="margin" anchory="margin"/>
          </v:shape>
        </w:pict>
      </w:r>
      <w:proofErr w:type="spellStart"/>
      <w:r w:rsidR="004B2B6F">
        <w:t>Obrázok</w:t>
      </w:r>
      <w:proofErr w:type="spellEnd"/>
      <w:r w:rsidR="004B2B6F">
        <w:t xml:space="preserve"> </w:t>
      </w:r>
      <w:r w:rsidR="004B2B6F">
        <w:fldChar w:fldCharType="begin"/>
      </w:r>
      <w:r w:rsidR="004B2B6F">
        <w:instrText xml:space="preserve"> SEQ Obrázok \* ARABIC </w:instrText>
      </w:r>
      <w:r w:rsidR="004B2B6F">
        <w:fldChar w:fldCharType="separate"/>
      </w:r>
      <w:r w:rsidR="004B2B6F">
        <w:rPr>
          <w:noProof/>
        </w:rPr>
        <w:t>1</w:t>
      </w:r>
      <w:r w:rsidR="004B2B6F">
        <w:fldChar w:fldCharType="end"/>
      </w:r>
      <w:r w:rsidR="004B2B6F">
        <w:t xml:space="preserve">Navrhnutá paleta </w:t>
      </w:r>
      <w:proofErr w:type="spellStart"/>
      <w:r w:rsidR="004B2B6F">
        <w:t>farieb</w:t>
      </w:r>
      <w:proofErr w:type="spellEnd"/>
    </w:p>
    <w:p w:rsidR="004B2B6F" w:rsidRPr="004B2B6F" w:rsidRDefault="004B2B6F" w:rsidP="004B2B6F"/>
    <w:p w:rsidR="00D57522" w:rsidRDefault="00D57522" w:rsidP="00D57522">
      <w:pPr>
        <w:pStyle w:val="3nadpis"/>
      </w:pPr>
      <w:bookmarkStart w:id="33" w:name="_Toc535157293"/>
      <w:bookmarkStart w:id="34" w:name="_Toc2422787"/>
      <w:r>
        <w:t>Návrh postavičky Felix</w:t>
      </w:r>
      <w:bookmarkEnd w:id="33"/>
      <w:bookmarkEnd w:id="34"/>
    </w:p>
    <w:p w:rsidR="004B2B6F" w:rsidRDefault="004B2B6F" w:rsidP="004B2B6F">
      <w:pPr>
        <w:pStyle w:val="0odstavec"/>
      </w:pPr>
      <w:r>
        <w:t>Ďalším krokom bol návrh sprievodcu aplikácie – Felix-a</w:t>
      </w:r>
      <w:r w:rsidR="005A636D">
        <w:t>. Moja primárna predstava bola aby to bol „</w:t>
      </w:r>
      <w:proofErr w:type="spellStart"/>
      <w:r w:rsidR="005A636D">
        <w:t>hipster</w:t>
      </w:r>
      <w:proofErr w:type="spellEnd"/>
      <w:r w:rsidR="005A636D">
        <w:t xml:space="preserve">“ nakoľko to je v dnešnom svete veľmi obľúbené a hlavne vo vekovej skupine od 16 – 30 rokov, presne tá ktorú som sa mojim projektom snažil zaujať. Nakoľko nemám dostatočné </w:t>
      </w:r>
      <w:proofErr w:type="spellStart"/>
      <w:r w:rsidR="005A636D">
        <w:t>skúsonosti</w:t>
      </w:r>
      <w:proofErr w:type="spellEnd"/>
      <w:r w:rsidR="005A636D">
        <w:t xml:space="preserve"> s ilustrovaním a kreslením postavičiek, tak som hľadal inšpiráciu na internete. Po čase sa mi podarilo vytvoriť finálnu podobu Felix-a.</w:t>
      </w:r>
      <w:r w:rsidR="005A636D" w:rsidRPr="005A636D">
        <w:rPr>
          <w:noProof/>
          <w:lang w:eastAsia="sk-SK"/>
        </w:rPr>
        <w:t xml:space="preserve"> </w:t>
      </w:r>
      <w:r w:rsidR="005A636D" w:rsidRPr="005A636D">
        <w:rPr>
          <w:noProof/>
          <w:lang w:eastAsia="sk-SK"/>
        </w:rPr>
        <w:drawing>
          <wp:anchor distT="0" distB="0" distL="114300" distR="114300" simplePos="0" relativeHeight="251663360" behindDoc="0" locked="0" layoutInCell="1" allowOverlap="1" wp14:anchorId="14729072" wp14:editId="0A1C3464">
            <wp:simplePos x="0" y="0"/>
            <wp:positionH relativeFrom="margin">
              <wp:posOffset>1648436</wp:posOffset>
            </wp:positionH>
            <wp:positionV relativeFrom="margin">
              <wp:posOffset>6268465</wp:posOffset>
            </wp:positionV>
            <wp:extent cx="1875774" cy="2518105"/>
            <wp:effectExtent l="0" t="0" r="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 3felix-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2436" cy="2527049"/>
                    </a:xfrm>
                    <a:prstGeom prst="rect">
                      <a:avLst/>
                    </a:prstGeom>
                  </pic:spPr>
                </pic:pic>
              </a:graphicData>
            </a:graphic>
            <wp14:sizeRelH relativeFrom="margin">
              <wp14:pctWidth>0</wp14:pctWidth>
            </wp14:sizeRelH>
            <wp14:sizeRelV relativeFrom="margin">
              <wp14:pctHeight>0</wp14:pctHeight>
            </wp14:sizeRelV>
          </wp:anchor>
        </w:drawing>
      </w:r>
      <w:r w:rsidR="005A636D" w:rsidRPr="005A636D">
        <w:rPr>
          <w:noProof/>
          <w:lang w:eastAsia="sk-SK"/>
        </w:rPr>
        <w:drawing>
          <wp:anchor distT="0" distB="0" distL="114300" distR="114300" simplePos="0" relativeHeight="251664384" behindDoc="0" locked="0" layoutInCell="1" allowOverlap="1" wp14:anchorId="215239C4" wp14:editId="6A7ED277">
            <wp:simplePos x="0" y="0"/>
            <wp:positionH relativeFrom="margin">
              <wp:posOffset>4055135</wp:posOffset>
            </wp:positionH>
            <wp:positionV relativeFrom="margin">
              <wp:posOffset>6268465</wp:posOffset>
            </wp:positionV>
            <wp:extent cx="1254871" cy="2518105"/>
            <wp:effectExtent l="0" t="0" r="2540" b="0"/>
            <wp:wrapTopAndBottom/>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3felix-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0433" cy="2529266"/>
                    </a:xfrm>
                    <a:prstGeom prst="rect">
                      <a:avLst/>
                    </a:prstGeom>
                  </pic:spPr>
                </pic:pic>
              </a:graphicData>
            </a:graphic>
            <wp14:sizeRelH relativeFrom="margin">
              <wp14:pctWidth>0</wp14:pctWidth>
            </wp14:sizeRelH>
            <wp14:sizeRelV relativeFrom="margin">
              <wp14:pctHeight>0</wp14:pctHeight>
            </wp14:sizeRelV>
          </wp:anchor>
        </w:drawing>
      </w:r>
      <w:r w:rsidR="005A636D" w:rsidRPr="005A636D">
        <w:rPr>
          <w:noProof/>
          <w:lang w:eastAsia="sk-SK"/>
        </w:rPr>
        <w:drawing>
          <wp:anchor distT="0" distB="0" distL="114300" distR="114300" simplePos="0" relativeHeight="251665408" behindDoc="0" locked="0" layoutInCell="1" allowOverlap="1" wp14:anchorId="75385ABE" wp14:editId="0DFE2F33">
            <wp:simplePos x="0" y="0"/>
            <wp:positionH relativeFrom="margin">
              <wp:posOffset>2515</wp:posOffset>
            </wp:positionH>
            <wp:positionV relativeFrom="margin">
              <wp:posOffset>6268465</wp:posOffset>
            </wp:positionV>
            <wp:extent cx="1263188" cy="2518105"/>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2felix-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9390" cy="2530468"/>
                    </a:xfrm>
                    <a:prstGeom prst="rect">
                      <a:avLst/>
                    </a:prstGeom>
                  </pic:spPr>
                </pic:pic>
              </a:graphicData>
            </a:graphic>
            <wp14:sizeRelH relativeFrom="margin">
              <wp14:pctWidth>0</wp14:pctWidth>
            </wp14:sizeRelH>
            <wp14:sizeRelV relativeFrom="margin">
              <wp14:pctHeight>0</wp14:pctHeight>
            </wp14:sizeRelV>
          </wp:anchor>
        </w:drawing>
      </w:r>
    </w:p>
    <w:p w:rsidR="00D57522" w:rsidRDefault="003F2B83" w:rsidP="00D57522">
      <w:pPr>
        <w:pStyle w:val="3nadpis"/>
      </w:pPr>
      <w:bookmarkStart w:id="35" w:name="_Toc535157294"/>
      <w:bookmarkStart w:id="36" w:name="_Toc2422788"/>
      <w:r>
        <w:t>Návrh</w:t>
      </w:r>
      <w:r w:rsidR="00D57522">
        <w:t xml:space="preserve"> rozloženia aplikácie</w:t>
      </w:r>
      <w:bookmarkEnd w:id="35"/>
      <w:bookmarkEnd w:id="36"/>
    </w:p>
    <w:p w:rsidR="005A636D" w:rsidRDefault="003F2B83" w:rsidP="005A636D">
      <w:pPr>
        <w:pStyle w:val="0odstavec"/>
      </w:pPr>
      <w:r>
        <w:rPr>
          <w:noProof/>
          <w:lang w:eastAsia="sk-SK"/>
        </w:rPr>
        <w:drawing>
          <wp:anchor distT="0" distB="0" distL="114300" distR="114300" simplePos="0" relativeHeight="251668480" behindDoc="0" locked="0" layoutInCell="1" allowOverlap="1">
            <wp:simplePos x="0" y="0"/>
            <wp:positionH relativeFrom="margin">
              <wp:posOffset>675005</wp:posOffset>
            </wp:positionH>
            <wp:positionV relativeFrom="margin">
              <wp:posOffset>5377815</wp:posOffset>
            </wp:positionV>
            <wp:extent cx="1819275" cy="3239770"/>
            <wp:effectExtent l="0" t="0" r="9525" b="0"/>
            <wp:wrapTopAndBottom/>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ix-3.jpg"/>
                    <pic:cNvPicPr/>
                  </pic:nvPicPr>
                  <pic:blipFill>
                    <a:blip r:embed="rId15">
                      <a:extLst>
                        <a:ext uri="{28A0092B-C50C-407E-A947-70E740481C1C}">
                          <a14:useLocalDpi xmlns:a14="http://schemas.microsoft.com/office/drawing/2010/main" val="0"/>
                        </a:ext>
                      </a:extLst>
                    </a:blip>
                    <a:stretch>
                      <a:fillRect/>
                    </a:stretch>
                  </pic:blipFill>
                  <pic:spPr>
                    <a:xfrm>
                      <a:off x="0" y="0"/>
                      <a:ext cx="1819275" cy="3239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w:drawing>
          <wp:anchor distT="0" distB="0" distL="114300" distR="114300" simplePos="0" relativeHeight="251667456" behindDoc="0" locked="0" layoutInCell="1" allowOverlap="1">
            <wp:simplePos x="0" y="0"/>
            <wp:positionH relativeFrom="margin">
              <wp:posOffset>3195955</wp:posOffset>
            </wp:positionH>
            <wp:positionV relativeFrom="margin">
              <wp:posOffset>1969770</wp:posOffset>
            </wp:positionV>
            <wp:extent cx="1823720" cy="3239770"/>
            <wp:effectExtent l="0" t="0" r="5080" b="0"/>
            <wp:wrapSquare wrapText="bothSides"/>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x-2.jpg"/>
                    <pic:cNvPicPr/>
                  </pic:nvPicPr>
                  <pic:blipFill>
                    <a:blip r:embed="rId16">
                      <a:extLst>
                        <a:ext uri="{28A0092B-C50C-407E-A947-70E740481C1C}">
                          <a14:useLocalDpi xmlns:a14="http://schemas.microsoft.com/office/drawing/2010/main" val="0"/>
                        </a:ext>
                      </a:extLst>
                    </a:blip>
                    <a:stretch>
                      <a:fillRect/>
                    </a:stretch>
                  </pic:blipFill>
                  <pic:spPr>
                    <a:xfrm>
                      <a:off x="0" y="0"/>
                      <a:ext cx="1823720" cy="3239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w:drawing>
          <wp:anchor distT="0" distB="0" distL="114300" distR="114300" simplePos="0" relativeHeight="251666432" behindDoc="0" locked="0" layoutInCell="1" allowOverlap="1">
            <wp:simplePos x="0" y="0"/>
            <wp:positionH relativeFrom="margin">
              <wp:posOffset>669925</wp:posOffset>
            </wp:positionH>
            <wp:positionV relativeFrom="margin">
              <wp:posOffset>1969770</wp:posOffset>
            </wp:positionV>
            <wp:extent cx="1823720" cy="3239770"/>
            <wp:effectExtent l="0" t="0" r="508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lix-1.jpg"/>
                    <pic:cNvPicPr/>
                  </pic:nvPicPr>
                  <pic:blipFill>
                    <a:blip r:embed="rId17">
                      <a:extLst>
                        <a:ext uri="{28A0092B-C50C-407E-A947-70E740481C1C}">
                          <a14:useLocalDpi xmlns:a14="http://schemas.microsoft.com/office/drawing/2010/main" val="0"/>
                        </a:ext>
                      </a:extLst>
                    </a:blip>
                    <a:stretch>
                      <a:fillRect/>
                    </a:stretch>
                  </pic:blipFill>
                  <pic:spPr>
                    <a:xfrm>
                      <a:off x="0" y="0"/>
                      <a:ext cx="1823720" cy="3239770"/>
                    </a:xfrm>
                    <a:prstGeom prst="rect">
                      <a:avLst/>
                    </a:prstGeom>
                  </pic:spPr>
                </pic:pic>
              </a:graphicData>
            </a:graphic>
            <wp14:sizeRelH relativeFrom="margin">
              <wp14:pctWidth>0</wp14:pctWidth>
            </wp14:sizeRelH>
            <wp14:sizeRelV relativeFrom="margin">
              <wp14:pctHeight>0</wp14:pctHeight>
            </wp14:sizeRelV>
          </wp:anchor>
        </w:drawing>
      </w:r>
      <w:r>
        <w:rPr>
          <w:noProof/>
          <w:lang w:eastAsia="sk-SK"/>
        </w:rPr>
        <w:drawing>
          <wp:anchor distT="0" distB="0" distL="114300" distR="114300" simplePos="0" relativeHeight="251669504" behindDoc="0" locked="0" layoutInCell="1" allowOverlap="1">
            <wp:simplePos x="0" y="0"/>
            <wp:positionH relativeFrom="margin">
              <wp:posOffset>3190240</wp:posOffset>
            </wp:positionH>
            <wp:positionV relativeFrom="margin">
              <wp:posOffset>5377942</wp:posOffset>
            </wp:positionV>
            <wp:extent cx="1824475" cy="3240000"/>
            <wp:effectExtent l="0" t="0" r="4445" b="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lix-4.jpg"/>
                    <pic:cNvPicPr/>
                  </pic:nvPicPr>
                  <pic:blipFill>
                    <a:blip r:embed="rId18">
                      <a:extLst>
                        <a:ext uri="{28A0092B-C50C-407E-A947-70E740481C1C}">
                          <a14:useLocalDpi xmlns:a14="http://schemas.microsoft.com/office/drawing/2010/main" val="0"/>
                        </a:ext>
                      </a:extLst>
                    </a:blip>
                    <a:stretch>
                      <a:fillRect/>
                    </a:stretch>
                  </pic:blipFill>
                  <pic:spPr>
                    <a:xfrm>
                      <a:off x="0" y="0"/>
                      <a:ext cx="1824475" cy="3240000"/>
                    </a:xfrm>
                    <a:prstGeom prst="rect">
                      <a:avLst/>
                    </a:prstGeom>
                  </pic:spPr>
                </pic:pic>
              </a:graphicData>
            </a:graphic>
            <wp14:sizeRelH relativeFrom="margin">
              <wp14:pctWidth>0</wp14:pctWidth>
            </wp14:sizeRelH>
            <wp14:sizeRelV relativeFrom="margin">
              <wp14:pctHeight>0</wp14:pctHeight>
            </wp14:sizeRelV>
          </wp:anchor>
        </w:drawing>
      </w:r>
      <w:r w:rsidR="005A636D">
        <w:t xml:space="preserve">Rozhodol som sa pre veľmi jednoduchý a čitateľný spôsob rozloženia, ktorý je moderný a príjemný pre oko. Navrhol som jednotlivé stránky aplikácie tak aby na nich nebolo </w:t>
      </w:r>
      <w:proofErr w:type="spellStart"/>
      <w:r w:rsidR="005A636D">
        <w:t>príliž</w:t>
      </w:r>
      <w:proofErr w:type="spellEnd"/>
      <w:r w:rsidR="005A636D">
        <w:t xml:space="preserve"> veľké množstvo informácií a neodstrašilo to používateľa. Podľa mojich predošlých </w:t>
      </w:r>
      <w:proofErr w:type="spellStart"/>
      <w:r w:rsidR="005A636D">
        <w:t>skúsenstí</w:t>
      </w:r>
      <w:proofErr w:type="spellEnd"/>
      <w:r w:rsidR="005A636D">
        <w:t xml:space="preserve"> a </w:t>
      </w:r>
      <w:r w:rsidR="008323CB">
        <w:t>pozorovaní</w:t>
      </w:r>
      <w:r w:rsidR="005A636D">
        <w:t xml:space="preserve"> som zistil</w:t>
      </w:r>
      <w:r w:rsidR="008323CB">
        <w:t>,</w:t>
      </w:r>
      <w:r w:rsidR="005A636D">
        <w:t xml:space="preserve"> že ak je používateľom aplikácie mladší človek </w:t>
      </w:r>
      <w:r w:rsidR="008323CB">
        <w:t>veku okolo pätnásť</w:t>
      </w:r>
      <w:r w:rsidR="005A636D">
        <w:t xml:space="preserve"> rokov, tak by ho veľké množstvo informácií mohlo od</w:t>
      </w:r>
      <w:r w:rsidR="008323CB">
        <w:t>radiť</w:t>
      </w:r>
      <w:r w:rsidR="005A636D">
        <w:t xml:space="preserve"> od po</w:t>
      </w:r>
      <w:r w:rsidR="008323CB">
        <w:t>kračovania používania aplikácie a zároveň vzdelávania sa v danej oblasti.</w:t>
      </w:r>
    </w:p>
    <w:p w:rsidR="003F2B83" w:rsidRPr="005A636D" w:rsidRDefault="003F2B83" w:rsidP="005A636D">
      <w:pPr>
        <w:pStyle w:val="0odstavec"/>
      </w:pPr>
    </w:p>
    <w:p w:rsidR="00D57522" w:rsidRDefault="00D57522" w:rsidP="00D57522">
      <w:pPr>
        <w:pStyle w:val="2nadpis"/>
      </w:pPr>
      <w:bookmarkStart w:id="37" w:name="_Toc535157295"/>
      <w:bookmarkStart w:id="38" w:name="_Toc2422789"/>
      <w:r>
        <w:t>Výskum a</w:t>
      </w:r>
      <w:r w:rsidR="008323CB">
        <w:t> </w:t>
      </w:r>
      <w:r>
        <w:t>štúdium</w:t>
      </w:r>
      <w:bookmarkEnd w:id="37"/>
      <w:bookmarkEnd w:id="38"/>
    </w:p>
    <w:p w:rsidR="008323CB" w:rsidRPr="008323CB" w:rsidRDefault="008323CB" w:rsidP="008323CB">
      <w:pPr>
        <w:pStyle w:val="0odstavec"/>
      </w:pPr>
      <w:r>
        <w:t>V tejto kapitole sa budem venovať tomu ako a odkiaľ som získaval informácie, ktoré budem nasledovne interpretovať v mojej aplikácii a opíšem moje spôsoby vzdelávania sa o skriptovacom jazyku JavaScript a </w:t>
      </w:r>
      <w:proofErr w:type="spellStart"/>
      <w:r>
        <w:t>framework</w:t>
      </w:r>
      <w:proofErr w:type="spellEnd"/>
      <w:r>
        <w:t xml:space="preserve">-u </w:t>
      </w:r>
      <w:proofErr w:type="spellStart"/>
      <w:r>
        <w:t>React-Native</w:t>
      </w:r>
      <w:proofErr w:type="spellEnd"/>
      <w:r>
        <w:t>.</w:t>
      </w:r>
    </w:p>
    <w:p w:rsidR="00D57522" w:rsidRDefault="00F61AF5" w:rsidP="00D57522">
      <w:pPr>
        <w:pStyle w:val="3nadpis"/>
      </w:pPr>
      <w:bookmarkStart w:id="39" w:name="_Toc535157296"/>
      <w:bookmarkStart w:id="40" w:name="_Toc2422790"/>
      <w:r>
        <w:t>Výskum bezdrôtových sietí</w:t>
      </w:r>
      <w:r w:rsidR="00D57522">
        <w:t xml:space="preserve"> a</w:t>
      </w:r>
      <w:r>
        <w:t xml:space="preserve"> ich </w:t>
      </w:r>
      <w:r w:rsidR="00D57522">
        <w:t>bezpečnostných protokolo</w:t>
      </w:r>
      <w:bookmarkEnd w:id="39"/>
      <w:r w:rsidR="00F24099">
        <w:t>v</w:t>
      </w:r>
      <w:bookmarkEnd w:id="40"/>
    </w:p>
    <w:p w:rsidR="008323CB" w:rsidRDefault="008323CB" w:rsidP="008323CB">
      <w:pPr>
        <w:pStyle w:val="0odstavec"/>
      </w:pPr>
      <w:r>
        <w:t xml:space="preserve">Po rozsiahlom </w:t>
      </w:r>
      <w:r w:rsidR="00E21728">
        <w:t>vyhľadávaní</w:t>
      </w:r>
      <w:r>
        <w:t xml:space="preserve"> na internete, som zistil, že </w:t>
      </w:r>
      <w:r w:rsidR="00A0588E">
        <w:t xml:space="preserve">pravdepodobne najlepšími zdrojmi informácií do mojej aplikácie budú knihy, nakoľko je nedostatok web-stránok, ktoré sa zaoberajú teóriou o bezpečnosti bezdrôtových sietí. Na výber som mal nespočetné množstvo kníh, ale zaujala ma hlavne jedna, ktorá bola písaná moderným štýlom, ktorý by mohol zaujať. Je to kniha „A </w:t>
      </w:r>
      <w:proofErr w:type="spellStart"/>
      <w:r w:rsidR="00A0588E">
        <w:t>begginers</w:t>
      </w:r>
      <w:proofErr w:type="spellEnd"/>
      <w:r w:rsidR="00A0588E">
        <w:t xml:space="preserve"> </w:t>
      </w:r>
      <w:proofErr w:type="spellStart"/>
      <w:r w:rsidR="00A0588E">
        <w:t>guide</w:t>
      </w:r>
      <w:proofErr w:type="spellEnd"/>
      <w:r w:rsidR="00A0588E">
        <w:t xml:space="preserve"> - </w:t>
      </w:r>
      <w:proofErr w:type="spellStart"/>
      <w:r w:rsidR="00A0588E">
        <w:t>Wireless</w:t>
      </w:r>
      <w:proofErr w:type="spellEnd"/>
      <w:r w:rsidR="00A0588E">
        <w:t xml:space="preserve"> </w:t>
      </w:r>
      <w:proofErr w:type="spellStart"/>
      <w:r w:rsidR="00A0588E">
        <w:t>Network</w:t>
      </w:r>
      <w:proofErr w:type="spellEnd"/>
      <w:r w:rsidR="00A0588E">
        <w:t xml:space="preserve"> </w:t>
      </w:r>
      <w:proofErr w:type="spellStart"/>
      <w:r w:rsidR="00A0588E">
        <w:t>Security</w:t>
      </w:r>
      <w:proofErr w:type="spellEnd"/>
      <w:r w:rsidR="00F61AF5">
        <w:t>“</w:t>
      </w:r>
      <w:r w:rsidR="00A0588E">
        <w:t xml:space="preserve"> od autora </w:t>
      </w:r>
      <w:proofErr w:type="spellStart"/>
      <w:r w:rsidR="00A0588E">
        <w:t>Tyler</w:t>
      </w:r>
      <w:proofErr w:type="spellEnd"/>
      <w:r w:rsidR="00A0588E">
        <w:t xml:space="preserve"> </w:t>
      </w:r>
      <w:proofErr w:type="spellStart"/>
      <w:r w:rsidR="00A0588E">
        <w:t>Wightson</w:t>
      </w:r>
      <w:proofErr w:type="spellEnd"/>
      <w:r w:rsidR="00A0588E">
        <w:t xml:space="preserve">. Po preštudovaní tejto knihy som sa rozhodol, že študijné podklady </w:t>
      </w:r>
      <w:r w:rsidR="00F943D1">
        <w:t>do mojej aplikácie budem získavať kombináciou mojich znalostí a </w:t>
      </w:r>
      <w:proofErr w:type="spellStart"/>
      <w:r w:rsidR="00F943D1">
        <w:t>materíálov</w:t>
      </w:r>
      <w:proofErr w:type="spellEnd"/>
      <w:r w:rsidR="00F943D1">
        <w:t xml:space="preserve"> z tejto knihy</w:t>
      </w:r>
      <w:r w:rsidR="00A0588E">
        <w:t>.</w:t>
      </w:r>
    </w:p>
    <w:p w:rsidR="001B33B3" w:rsidRDefault="00F943D1" w:rsidP="008323CB">
      <w:pPr>
        <w:pStyle w:val="0odstavec"/>
      </w:pPr>
      <w:r>
        <w:t xml:space="preserve">Aplikácia Felix je rozdelená na 5 kapitol, ktoré som už z teoretického hľadiska opísal v predošlých kapitolách tejto práce. Rozhodol som sa, že </w:t>
      </w:r>
      <w:r w:rsidR="001B33B3">
        <w:t>množstvo informácií popísaných v týchto piatich kapitolách je dostatočné, nakoľko je moja práca určená pre laikov v oblasti bezpečnosti bezdrôtových sietí a má užívateľa len uviesť do problematiky.</w:t>
      </w:r>
    </w:p>
    <w:p w:rsidR="00AA55A8" w:rsidRDefault="00AA55A8" w:rsidP="00AA55A8">
      <w:pPr>
        <w:pStyle w:val="4nadpis"/>
      </w:pPr>
      <w:bookmarkStart w:id="41" w:name="_Toc2422791"/>
      <w:r>
        <w:t>1. Kapitola – Základné pojmy</w:t>
      </w:r>
      <w:bookmarkEnd w:id="41"/>
    </w:p>
    <w:p w:rsidR="00E21728" w:rsidRDefault="00F61AF5" w:rsidP="008323CB">
      <w:pPr>
        <w:pStyle w:val="0odstavec"/>
      </w:pPr>
      <w:r>
        <w:t xml:space="preserve">Nakoľko je aplikácia Felix určená pre laikov v tejto problematike, tak som sa rozhodol že prvou kapitolou bude objasnenie základných pojmov v odvetví </w:t>
      </w:r>
      <w:proofErr w:type="spellStart"/>
      <w:r>
        <w:t>bezdrótových</w:t>
      </w:r>
      <w:proofErr w:type="spellEnd"/>
      <w:r>
        <w:t xml:space="preserve"> sietí. Sú to slová a pojmy ako „SSID, Access point, </w:t>
      </w:r>
      <w:proofErr w:type="spellStart"/>
      <w:r>
        <w:t>Beacon</w:t>
      </w:r>
      <w:proofErr w:type="spellEnd"/>
      <w:r>
        <w:t>, ...“.</w:t>
      </w:r>
    </w:p>
    <w:p w:rsidR="00AA55A8" w:rsidRDefault="00AA55A8" w:rsidP="00AA55A8">
      <w:pPr>
        <w:pStyle w:val="4nadpis"/>
      </w:pPr>
      <w:bookmarkStart w:id="42" w:name="_Toc2422792"/>
      <w:r>
        <w:t>2. Kapitola – IEEE 802.11</w:t>
      </w:r>
      <w:bookmarkEnd w:id="42"/>
    </w:p>
    <w:p w:rsidR="00AA55A8" w:rsidRDefault="00AA55A8" w:rsidP="00AA55A8">
      <w:pPr>
        <w:pStyle w:val="4nadpis"/>
      </w:pPr>
      <w:bookmarkStart w:id="43" w:name="_Toc2422793"/>
      <w:r>
        <w:t>3. Kapitola – Šifrovanie</w:t>
      </w:r>
      <w:bookmarkEnd w:id="43"/>
    </w:p>
    <w:p w:rsidR="00D64A8D" w:rsidRDefault="00D64A8D" w:rsidP="00D64A8D">
      <w:pPr>
        <w:pStyle w:val="4nadpis"/>
      </w:pPr>
      <w:bookmarkStart w:id="44" w:name="_Toc535157297"/>
      <w:bookmarkStart w:id="45" w:name="_Toc2422794"/>
      <w:r>
        <w:t>4. Kapitola – Ako funguje WEP?</w:t>
      </w:r>
      <w:bookmarkEnd w:id="45"/>
    </w:p>
    <w:p w:rsidR="00183C9A" w:rsidRDefault="00183C9A" w:rsidP="00183C9A">
      <w:pPr>
        <w:pStyle w:val="4nadpis"/>
      </w:pPr>
      <w:bookmarkStart w:id="46" w:name="_Toc2422795"/>
      <w:r>
        <w:t>5. Kapitola – Ako funguje WPA?</w:t>
      </w:r>
      <w:bookmarkEnd w:id="46"/>
    </w:p>
    <w:p w:rsidR="00F943D1" w:rsidRPr="00F943D1" w:rsidRDefault="00F943D1" w:rsidP="00F943D1">
      <w:pPr>
        <w:pStyle w:val="0odstavec"/>
      </w:pPr>
    </w:p>
    <w:p w:rsidR="00D57522" w:rsidRDefault="00D57522" w:rsidP="00D64A8D">
      <w:pPr>
        <w:pStyle w:val="3nadpis"/>
      </w:pPr>
      <w:bookmarkStart w:id="47" w:name="_Toc2422796"/>
      <w:r>
        <w:t>Štúdium jazyka JavaScript a </w:t>
      </w:r>
      <w:proofErr w:type="spellStart"/>
      <w:r>
        <w:t>framework</w:t>
      </w:r>
      <w:proofErr w:type="spellEnd"/>
      <w:r>
        <w:t xml:space="preserve">-u </w:t>
      </w:r>
      <w:proofErr w:type="spellStart"/>
      <w:r>
        <w:t>React-Native</w:t>
      </w:r>
      <w:bookmarkEnd w:id="44"/>
      <w:bookmarkEnd w:id="47"/>
      <w:proofErr w:type="spellEnd"/>
    </w:p>
    <w:p w:rsidR="00E21728" w:rsidRDefault="00E21728" w:rsidP="00E21728">
      <w:pPr>
        <w:pStyle w:val="0odstavec"/>
      </w:pPr>
      <w:r>
        <w:t>Okrem vyššie uvedených dôvodov som sa pre tento jazyk rozhodol aj lebo je momentálne najmodernejší a najpoužívanejší skriptovací jazyk. Používa sa na všetkých platformách a je pravidelne vylepšovaný a vyvíjaný. S týmto jazykom som už mal určité predošlé skúsenosti nakoľko sa už tri roky venujem vývoju webových stránok, no nikdy to nebola moja silná stránka.</w:t>
      </w:r>
    </w:p>
    <w:p w:rsidR="003F2B83" w:rsidRDefault="00E21728" w:rsidP="008D27C3">
      <w:pPr>
        <w:pStyle w:val="0odstavec"/>
        <w:keepLines/>
      </w:pPr>
      <w:proofErr w:type="spellStart"/>
      <w:r>
        <w:t>React-Native</w:t>
      </w:r>
      <w:proofErr w:type="spellEnd"/>
      <w:r>
        <w:t xml:space="preserve"> je </w:t>
      </w:r>
      <w:proofErr w:type="spellStart"/>
      <w:r>
        <w:t>framework</w:t>
      </w:r>
      <w:proofErr w:type="spellEnd"/>
      <w:r>
        <w:t xml:space="preserve"> vyvinutý firmou Facebook určený na vývoj natívnych </w:t>
      </w:r>
      <w:proofErr w:type="spellStart"/>
      <w:r>
        <w:t>cross-platform</w:t>
      </w:r>
      <w:proofErr w:type="spellEnd"/>
      <w:r>
        <w:t xml:space="preserve"> aplikácií na mobilné telefóny. Práca s týmto </w:t>
      </w:r>
      <w:proofErr w:type="spellStart"/>
      <w:r>
        <w:t>framework-om</w:t>
      </w:r>
      <w:proofErr w:type="spellEnd"/>
      <w:r>
        <w:t xml:space="preserve"> je stručne zdokumentovaná v oficiálnej dokumentácii na </w:t>
      </w:r>
      <w:hyperlink r:id="rId19" w:history="1">
        <w:r w:rsidRPr="007A4C3A">
          <w:rPr>
            <w:rStyle w:val="Hypertextovodkaz"/>
          </w:rPr>
          <w:t>www.facebook.github.io/react-native/</w:t>
        </w:r>
      </w:hyperlink>
      <w:r>
        <w:t>. Táto dokumentácia je vhodná pre ľudí už s predošl</w:t>
      </w:r>
      <w:r w:rsidR="00E821D3">
        <w:t>ými skúsenosťami s jazykom JavaScript</w:t>
      </w:r>
      <w:r>
        <w:t xml:space="preserve">. Pre mňa to nebolo vôbec ľahké no bol to jeden z mála overených zdrojov. Tým sa dostávam aj k negatívam, ktoré som zistil až po začatí štúdia a to je nedostatok </w:t>
      </w:r>
      <w:r w:rsidR="007970F4">
        <w:t xml:space="preserve">zdrojov, nakoľko je </w:t>
      </w:r>
      <w:proofErr w:type="spellStart"/>
      <w:r w:rsidR="007970F4">
        <w:t>React-Native</w:t>
      </w:r>
      <w:proofErr w:type="spellEnd"/>
      <w:r w:rsidR="007970F4">
        <w:t xml:space="preserve"> nový </w:t>
      </w:r>
      <w:proofErr w:type="spellStart"/>
      <w:r w:rsidR="007970F4">
        <w:t>framework</w:t>
      </w:r>
      <w:proofErr w:type="spellEnd"/>
      <w:r w:rsidR="007970F4">
        <w:t>. O to ťažšia bola aj moja práca, keďže na riešenie mojich problémov som musel väčšinou prísť sám, alebo nájsť alternatívne riešenie.</w:t>
      </w:r>
    </w:p>
    <w:p w:rsidR="00D57522" w:rsidRDefault="00D57522" w:rsidP="00D57522">
      <w:pPr>
        <w:pStyle w:val="2nadpis"/>
      </w:pPr>
      <w:bookmarkStart w:id="48" w:name="_Toc535157298"/>
      <w:bookmarkStart w:id="49" w:name="_Toc2422797"/>
      <w:r>
        <w:t>Programovanie</w:t>
      </w:r>
      <w:r w:rsidR="00C7727A">
        <w:t xml:space="preserve"> aplikácie</w:t>
      </w:r>
      <w:r>
        <w:t xml:space="preserve"> Felix</w:t>
      </w:r>
      <w:bookmarkEnd w:id="48"/>
      <w:bookmarkEnd w:id="49"/>
    </w:p>
    <w:p w:rsidR="00E821D3" w:rsidRDefault="00E821D3" w:rsidP="00E821D3">
      <w:pPr>
        <w:pStyle w:val="0odstavec"/>
      </w:pPr>
      <w:r>
        <w:t>Programovanie mobilných aplikácií v </w:t>
      </w:r>
      <w:proofErr w:type="spellStart"/>
      <w:r>
        <w:t>React-Native</w:t>
      </w:r>
      <w:proofErr w:type="spellEnd"/>
      <w:r>
        <w:t xml:space="preserve"> je naoko zložitý proces, ale po pochopení to nie je vôbec také ťažké. </w:t>
      </w:r>
      <w:proofErr w:type="spellStart"/>
      <w:r w:rsidR="001C245C">
        <w:t>React-native</w:t>
      </w:r>
      <w:proofErr w:type="spellEnd"/>
      <w:r w:rsidR="001C245C">
        <w:t xml:space="preserve"> používa natívne komponenty ako bloky z ktorých je aplikácia stavaná, takže predstavuje aj pár nových konceptov, ktoré je potrebné pochopiť pri práci s ním. To sú napr. JSX, </w:t>
      </w:r>
      <w:proofErr w:type="spellStart"/>
      <w:r w:rsidR="001C245C">
        <w:t>componenty</w:t>
      </w:r>
      <w:proofErr w:type="spellEnd"/>
      <w:r w:rsidR="001C245C">
        <w:t>, „state“ a „</w:t>
      </w:r>
      <w:proofErr w:type="spellStart"/>
      <w:r w:rsidR="001C245C">
        <w:t>props</w:t>
      </w:r>
      <w:proofErr w:type="spellEnd"/>
      <w:r w:rsidR="001C245C">
        <w:t>“, atď.</w:t>
      </w:r>
    </w:p>
    <w:p w:rsidR="00EA04BD" w:rsidRDefault="00EA04BD" w:rsidP="00EA04BD">
      <w:pPr>
        <w:pStyle w:val="3nadpis"/>
      </w:pPr>
      <w:r>
        <w:t>Expo</w:t>
      </w:r>
      <w:r w:rsidR="0015035C">
        <w:t xml:space="preserve"> SDK</w:t>
      </w:r>
    </w:p>
    <w:p w:rsidR="00EA04BD" w:rsidRDefault="00EA04BD" w:rsidP="00EA04BD">
      <w:pPr>
        <w:pStyle w:val="0odstavec"/>
      </w:pPr>
      <w:r>
        <w:t>Pri práci s </w:t>
      </w:r>
      <w:proofErr w:type="spellStart"/>
      <w:r>
        <w:t>React-nativom</w:t>
      </w:r>
      <w:proofErr w:type="spellEnd"/>
      <w:r>
        <w:t xml:space="preserve"> je možné </w:t>
      </w:r>
      <w:r w:rsidR="0015035C">
        <w:t>vyvíjať</w:t>
      </w:r>
      <w:r>
        <w:t xml:space="preserve"> aplikácie alebo pomocou Android SDK (Software </w:t>
      </w:r>
      <w:proofErr w:type="spellStart"/>
      <w:r>
        <w:t>Developement</w:t>
      </w:r>
      <w:proofErr w:type="spellEnd"/>
      <w:r>
        <w:t xml:space="preserve"> </w:t>
      </w:r>
      <w:proofErr w:type="spellStart"/>
      <w:r>
        <w:t>Kit</w:t>
      </w:r>
      <w:proofErr w:type="spellEnd"/>
      <w:r>
        <w:t xml:space="preserve">) alebo </w:t>
      </w:r>
      <w:proofErr w:type="spellStart"/>
      <w:r>
        <w:t>Xcode</w:t>
      </w:r>
      <w:proofErr w:type="spellEnd"/>
      <w:r>
        <w:t xml:space="preserve"> v prípade IOS, ale však tento spôsob je vhodný pri práci s </w:t>
      </w:r>
      <w:r w:rsidR="0015035C">
        <w:t>komplikovanými</w:t>
      </w:r>
      <w:r>
        <w:t xml:space="preserve"> aplikáciami s </w:t>
      </w:r>
      <w:r w:rsidR="0015035C">
        <w:t>rozsiahlym</w:t>
      </w:r>
      <w:r>
        <w:t xml:space="preserve"> </w:t>
      </w:r>
      <w:proofErr w:type="spellStart"/>
      <w:r>
        <w:t>Back</w:t>
      </w:r>
      <w:proofErr w:type="spellEnd"/>
      <w:r>
        <w:t>-endom.</w:t>
      </w:r>
    </w:p>
    <w:p w:rsidR="00EA04BD" w:rsidRDefault="0015035C" w:rsidP="00EA04BD">
      <w:pPr>
        <w:pStyle w:val="0odstavec"/>
      </w:pPr>
      <w:r w:rsidRPr="0015035C">
        <w:rPr>
          <w:lang w:val="cs-CZ"/>
        </w:rPr>
        <w:drawing>
          <wp:anchor distT="0" distB="0" distL="114300" distR="114300" simplePos="0" relativeHeight="251670528" behindDoc="0" locked="0" layoutInCell="1" allowOverlap="1">
            <wp:simplePos x="0" y="0"/>
            <wp:positionH relativeFrom="margin">
              <wp:align>left</wp:align>
            </wp:positionH>
            <wp:positionV relativeFrom="margin">
              <wp:align>bottom</wp:align>
            </wp:positionV>
            <wp:extent cx="5810250" cy="2413635"/>
            <wp:effectExtent l="0" t="0" r="0" b="5715"/>
            <wp:wrapSquare wrapText="bothSides"/>
            <wp:docPr id="10" name="Obrázek 10" descr="https://docs.expo.io/static/images/project-lifecycle-work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expo.io/static/images/project-lifecycle-workflow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0250" cy="241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4BD">
        <w:t xml:space="preserve">Ja som sa rozhodol </w:t>
      </w:r>
      <w:r>
        <w:t>vyvíjať</w:t>
      </w:r>
      <w:r w:rsidR="00EA04BD">
        <w:t xml:space="preserve"> pomocou Expo SDK, čo je vlastne zbierka knižníc pre Android aj IOS napísané natívne na obe platformy a vďaka tomu poskytuje prístup k natívnym komponentom zariadení s týmito OS. Natívne komponenty sú napr. Kamera, kontakty, lokálne úložisko, „</w:t>
      </w:r>
      <w:proofErr w:type="spellStart"/>
      <w:r w:rsidR="00EA04BD">
        <w:t>Push</w:t>
      </w:r>
      <w:proofErr w:type="spellEnd"/>
      <w:r w:rsidR="00EA04BD">
        <w:t xml:space="preserve">“ notifikácie, a ostatý hardware zariadenia a komponenty OS. </w:t>
      </w:r>
      <w:r>
        <w:t>V nasledujúcom obrázku je vidieť tzv. „</w:t>
      </w:r>
      <w:proofErr w:type="spellStart"/>
      <w:r>
        <w:t>workflow</w:t>
      </w:r>
      <w:proofErr w:type="spellEnd"/>
      <w:r>
        <w:t xml:space="preserve">“ </w:t>
      </w:r>
      <w:r w:rsidR="00EA04BD">
        <w:t xml:space="preserve"> </w:t>
      </w:r>
      <w:r>
        <w:t>vývoju aplikácie pomocou Expo SDK.</w:t>
      </w:r>
    </w:p>
    <w:p w:rsidR="0015035C" w:rsidRDefault="0015035C" w:rsidP="00EA04BD">
      <w:pPr>
        <w:pStyle w:val="0odstavec"/>
      </w:pPr>
      <w:r>
        <w:t xml:space="preserve">Veľkou výhodou Expo SDK je pre mňa aj možnosť </w:t>
      </w:r>
      <w:proofErr w:type="spellStart"/>
      <w:r>
        <w:t>updatovania</w:t>
      </w:r>
      <w:proofErr w:type="spellEnd"/>
      <w:r>
        <w:t xml:space="preserve"> aplikácie aj po vydaní do obchodov Google </w:t>
      </w:r>
      <w:proofErr w:type="spellStart"/>
      <w:r>
        <w:t>Play</w:t>
      </w:r>
      <w:proofErr w:type="spellEnd"/>
      <w:r>
        <w:t xml:space="preserve">, alebo iTunes bez toho aby bolo potrebné aplikáciu znova kompilovať a nahrávať do týchto obchodov. Pokiaľ sa jedná o menšie zmeny, alebo o zmeny, ktoré nemenia štruktúru fungovania aplikácie, tak je možné len aplikáciu znova publikovať na Expo servery a užívateľom sa bez hocijakých </w:t>
      </w:r>
      <w:proofErr w:type="spellStart"/>
      <w:r>
        <w:t>updateov</w:t>
      </w:r>
      <w:proofErr w:type="spellEnd"/>
      <w:r>
        <w:t xml:space="preserve"> po najbližšom otvorení aplikácie otvorí najnovšia verzia. Pre mňa je to výhodou z dôvodu, že môžem pridávať učebné materiály a zlepšovať ich a následne takto jednoducho </w:t>
      </w:r>
      <w:proofErr w:type="spellStart"/>
      <w:r>
        <w:t>updatenúť</w:t>
      </w:r>
      <w:proofErr w:type="spellEnd"/>
      <w:r>
        <w:t xml:space="preserve"> aplikáciu.</w:t>
      </w:r>
    </w:p>
    <w:p w:rsidR="0015035C" w:rsidRDefault="0015035C" w:rsidP="0015035C">
      <w:pPr>
        <w:pStyle w:val="3nadpis"/>
      </w:pPr>
      <w:r>
        <w:t>Inicializácia projektu</w:t>
      </w:r>
    </w:p>
    <w:p w:rsidR="0015035C" w:rsidRDefault="00FA6520" w:rsidP="0015035C">
      <w:pPr>
        <w:pStyle w:val="0odstavec"/>
      </w:pPr>
      <w:r>
        <w:t xml:space="preserve">Za predpokladu že už je </w:t>
      </w:r>
      <w:proofErr w:type="spellStart"/>
      <w:r>
        <w:t>Node</w:t>
      </w:r>
      <w:proofErr w:type="spellEnd"/>
      <w:r>
        <w:t xml:space="preserve"> 8+ nainštalovaný na počítači vývojára, je inicializácia projektu pomocou Expo veľmi jednoduchá. Stačí nainštalovať </w:t>
      </w:r>
      <w:r w:rsidR="00691D17">
        <w:t>Expo CLI pomocou jedného príkazu</w:t>
      </w:r>
      <w:r w:rsidR="00CC1CA2">
        <w:t xml:space="preserve"> a následne pomocou ďalších </w:t>
      </w:r>
      <w:r w:rsidR="00C7727A">
        <w:t>pár</w:t>
      </w:r>
      <w:r w:rsidR="00CC1CA2">
        <w:t xml:space="preserve"> príkazov inicializovať projekt a spustiť Expo vývojársku konzolu.</w:t>
      </w:r>
    </w:p>
    <w:p w:rsidR="00C7727A" w:rsidRDefault="00C7727A" w:rsidP="0015035C">
      <w:pPr>
        <w:pStyle w:val="0odstavec"/>
      </w:pPr>
      <w:r>
        <w:rPr>
          <w:noProof/>
        </w:rPr>
        <mc:AlternateContent>
          <mc:Choice Requires="wps">
            <w:drawing>
              <wp:anchor distT="45720" distB="45720" distL="114300" distR="114300" simplePos="0" relativeHeight="251672576" behindDoc="0" locked="0" layoutInCell="1" allowOverlap="1">
                <wp:simplePos x="0" y="0"/>
                <wp:positionH relativeFrom="margin">
                  <wp:posOffset>1905</wp:posOffset>
                </wp:positionH>
                <wp:positionV relativeFrom="margin">
                  <wp:posOffset>3560394</wp:posOffset>
                </wp:positionV>
                <wp:extent cx="5354320" cy="1177290"/>
                <wp:effectExtent l="0" t="0" r="1270" b="381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4320" cy="1177290"/>
                        </a:xfrm>
                        <a:prstGeom prst="rect">
                          <a:avLst/>
                        </a:prstGeom>
                        <a:solidFill>
                          <a:schemeClr val="accent5">
                            <a:lumMod val="20000"/>
                            <a:lumOff val="80000"/>
                          </a:schemeClr>
                        </a:solidFill>
                        <a:ln w="12700">
                          <a:noFill/>
                          <a:prstDash val="solid"/>
                          <a:miter lim="800000"/>
                          <a:headEnd/>
                          <a:tailEnd/>
                        </a:ln>
                      </wps:spPr>
                      <wps:txbx>
                        <w:txbxContent>
                          <w:p w:rsidR="00CC1CA2" w:rsidRPr="00CC1CA2" w:rsidRDefault="00691D17" w:rsidP="00CC1CA2">
                            <w:pPr>
                              <w:pStyle w:val="kd"/>
                              <w:rPr>
                                <w:i/>
                                <w:color w:val="0F243E" w:themeColor="text2" w:themeShade="80"/>
                              </w:rPr>
                            </w:pPr>
                            <w:r w:rsidRPr="00CC1CA2">
                              <w:rPr>
                                <w:color w:val="0F243E" w:themeColor="text2" w:themeShade="80"/>
                              </w:rPr>
                              <w:t>npm install -g expo-cli</w:t>
                            </w:r>
                            <w:r w:rsidR="00CC1CA2">
                              <w:rPr>
                                <w:color w:val="0F243E" w:themeColor="text2" w:themeShade="80"/>
                              </w:rPr>
                              <w:tab/>
                            </w:r>
                            <w:r w:rsidR="00CC1CA2">
                              <w:rPr>
                                <w:color w:val="0F243E" w:themeColor="text2" w:themeShade="80"/>
                              </w:rPr>
                              <w:tab/>
                            </w:r>
                            <w:r w:rsidR="00CC1CA2">
                              <w:rPr>
                                <w:i/>
                                <w:color w:val="0F243E" w:themeColor="text2" w:themeShade="80"/>
                              </w:rPr>
                              <w:t>//Inštalácia Expo CLI</w:t>
                            </w:r>
                          </w:p>
                          <w:p w:rsidR="00CC1CA2" w:rsidRPr="00CC1CA2" w:rsidRDefault="00CC1CA2" w:rsidP="00CC1CA2">
                            <w:pPr>
                              <w:pStyle w:val="kd"/>
                              <w:rPr>
                                <w:color w:val="0F243E" w:themeColor="text2" w:themeShade="80"/>
                              </w:rPr>
                            </w:pPr>
                          </w:p>
                          <w:p w:rsidR="00CC1CA2" w:rsidRPr="00CC1CA2" w:rsidRDefault="00CC1CA2" w:rsidP="00CC1CA2">
                            <w:pPr>
                              <w:pStyle w:val="kd"/>
                              <w:rPr>
                                <w:i/>
                                <w:color w:val="0F243E" w:themeColor="text2" w:themeShade="80"/>
                              </w:rPr>
                            </w:pPr>
                            <w:r w:rsidRPr="00CC1CA2">
                              <w:rPr>
                                <w:color w:val="0F243E" w:themeColor="text2" w:themeShade="80"/>
                              </w:rPr>
                              <w:t>expo init MojProjekt</w:t>
                            </w:r>
                            <w:r>
                              <w:rPr>
                                <w:color w:val="0F243E" w:themeColor="text2" w:themeShade="80"/>
                              </w:rPr>
                              <w:tab/>
                            </w:r>
                            <w:r>
                              <w:rPr>
                                <w:color w:val="0F243E" w:themeColor="text2" w:themeShade="80"/>
                              </w:rPr>
                              <w:tab/>
                            </w:r>
                            <w:r>
                              <w:rPr>
                                <w:i/>
                                <w:color w:val="0F243E" w:themeColor="text2" w:themeShade="80"/>
                              </w:rPr>
                              <w:t>//Inicializácia projektu</w:t>
                            </w:r>
                          </w:p>
                          <w:p w:rsidR="00CC1CA2" w:rsidRPr="00CC1CA2" w:rsidRDefault="00CC1CA2" w:rsidP="00CC1CA2">
                            <w:pPr>
                              <w:pStyle w:val="kd"/>
                              <w:rPr>
                                <w:color w:val="0F243E" w:themeColor="text2" w:themeShade="80"/>
                              </w:rPr>
                            </w:pPr>
                            <w:r w:rsidRPr="00CC1CA2">
                              <w:rPr>
                                <w:color w:val="0F243E" w:themeColor="text2" w:themeShade="80"/>
                              </w:rPr>
                              <w:t>cd MojProjekt</w:t>
                            </w:r>
                          </w:p>
                          <w:p w:rsidR="00CC1CA2" w:rsidRPr="00CC1CA2" w:rsidRDefault="00CC1CA2" w:rsidP="00CC1CA2">
                            <w:pPr>
                              <w:pStyle w:val="kd"/>
                              <w:rPr>
                                <w:color w:val="0F243E" w:themeColor="text2" w:themeShade="80"/>
                              </w:rPr>
                            </w:pPr>
                            <w:r w:rsidRPr="00CC1CA2">
                              <w:rPr>
                                <w:color w:val="0F243E" w:themeColor="text2" w:themeShade="80"/>
                              </w:rPr>
                              <w:t xml:space="preserve">expo start </w:t>
                            </w:r>
                            <w:r>
                              <w:rPr>
                                <w:color w:val="0F243E" w:themeColor="text2" w:themeShade="80"/>
                              </w:rPr>
                              <w:tab/>
                            </w:r>
                            <w:r>
                              <w:rPr>
                                <w:color w:val="0F243E" w:themeColor="text2" w:themeShade="80"/>
                              </w:rPr>
                              <w:tab/>
                            </w:r>
                            <w:r>
                              <w:rPr>
                                <w:color w:val="0F243E" w:themeColor="text2" w:themeShade="80"/>
                              </w:rPr>
                              <w:tab/>
                            </w:r>
                            <w:r>
                              <w:rPr>
                                <w:color w:val="0F243E" w:themeColor="text2" w:themeShade="80"/>
                              </w:rPr>
                              <w:tab/>
                            </w:r>
                            <w:r w:rsidRPr="00C7727A">
                              <w:rPr>
                                <w:i/>
                                <w:color w:val="0F243E" w:themeColor="text2" w:themeShade="80"/>
                              </w:rPr>
                              <w:t xml:space="preserve">//Spustenie </w:t>
                            </w:r>
                            <w:r w:rsidR="00C7727A" w:rsidRPr="00C7727A">
                              <w:rPr>
                                <w:i/>
                                <w:color w:val="0F243E" w:themeColor="text2" w:themeShade="80"/>
                              </w:rPr>
                              <w:t>Expo vývojárskej konzoly</w:t>
                            </w:r>
                          </w:p>
                          <w:p w:rsidR="00CC1CA2" w:rsidRPr="00CC1CA2" w:rsidRDefault="00CC1CA2" w:rsidP="00CC1CA2">
                            <w:pPr>
                              <w:pStyle w:val="kd"/>
                              <w:rPr>
                                <w:color w:val="0F243E" w:themeColor="text2" w:themeShade="80"/>
                              </w:rPr>
                            </w:pPr>
                          </w:p>
                        </w:txbxContent>
                      </wps:txbx>
                      <wps:bodyPr rot="0" vert="horz" wrap="square" lIns="91440" tIns="45720" rIns="91440" bIns="45720" anchor="ctr" anchorCtr="0">
                        <a:noAutofit/>
                      </wps:bodyPr>
                    </wps:wsp>
                  </a:graphicData>
                </a:graphic>
                <wp14:sizeRelH relativeFrom="margin">
                  <wp14:pctWidth>100000</wp14:pctWidth>
                </wp14:sizeRelH>
                <wp14:sizeRelV relativeFrom="margin">
                  <wp14:pctHeight>0</wp14:pctHeight>
                </wp14:sizeRelV>
              </wp:anchor>
            </w:drawing>
          </mc:Choice>
          <mc:Fallback>
            <w:pict>
              <v:shape id="Textové pole 2" o:spid="_x0000_s1027" type="#_x0000_t202" style="position:absolute;left:0;text-align:left;margin-left:.15pt;margin-top:280.35pt;width:421.6pt;height:92.7pt;z-index:251672576;visibility:visible;mso-wrap-style:square;mso-width-percent:1000;mso-height-percent:0;mso-wrap-distance-left:9pt;mso-wrap-distance-top:3.6pt;mso-wrap-distance-right:9pt;mso-wrap-distance-bottom:3.6pt;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" fillcolor="#daeef3 [664]" stroked="f" strokeweight="1pt">
                <v:textbox>
                  <w:txbxContent>
                    <w:p w:rsidR="00CC1CA2" w:rsidRPr="00CC1CA2" w:rsidRDefault="00691D17" w:rsidP="00CC1CA2">
                      <w:pPr>
                        <w:pStyle w:val="kd"/>
                        <w:rPr>
                          <w:i/>
                          <w:color w:val="0F243E" w:themeColor="text2" w:themeShade="80"/>
                        </w:rPr>
                      </w:pPr>
                      <w:r w:rsidRPr="00CC1CA2">
                        <w:rPr>
                          <w:color w:val="0F243E" w:themeColor="text2" w:themeShade="80"/>
                        </w:rPr>
                        <w:t>npm install -g expo-cli</w:t>
                      </w:r>
                      <w:r w:rsidR="00CC1CA2">
                        <w:rPr>
                          <w:color w:val="0F243E" w:themeColor="text2" w:themeShade="80"/>
                        </w:rPr>
                        <w:tab/>
                      </w:r>
                      <w:r w:rsidR="00CC1CA2">
                        <w:rPr>
                          <w:color w:val="0F243E" w:themeColor="text2" w:themeShade="80"/>
                        </w:rPr>
                        <w:tab/>
                      </w:r>
                      <w:r w:rsidR="00CC1CA2">
                        <w:rPr>
                          <w:i/>
                          <w:color w:val="0F243E" w:themeColor="text2" w:themeShade="80"/>
                        </w:rPr>
                        <w:t>//Inštalácia Expo CLI</w:t>
                      </w:r>
                    </w:p>
                    <w:p w:rsidR="00CC1CA2" w:rsidRPr="00CC1CA2" w:rsidRDefault="00CC1CA2" w:rsidP="00CC1CA2">
                      <w:pPr>
                        <w:pStyle w:val="kd"/>
                        <w:rPr>
                          <w:color w:val="0F243E" w:themeColor="text2" w:themeShade="80"/>
                        </w:rPr>
                      </w:pPr>
                    </w:p>
                    <w:p w:rsidR="00CC1CA2" w:rsidRPr="00CC1CA2" w:rsidRDefault="00CC1CA2" w:rsidP="00CC1CA2">
                      <w:pPr>
                        <w:pStyle w:val="kd"/>
                        <w:rPr>
                          <w:i/>
                          <w:color w:val="0F243E" w:themeColor="text2" w:themeShade="80"/>
                        </w:rPr>
                      </w:pPr>
                      <w:r w:rsidRPr="00CC1CA2">
                        <w:rPr>
                          <w:color w:val="0F243E" w:themeColor="text2" w:themeShade="80"/>
                        </w:rPr>
                        <w:t>expo init MojProjekt</w:t>
                      </w:r>
                      <w:r>
                        <w:rPr>
                          <w:color w:val="0F243E" w:themeColor="text2" w:themeShade="80"/>
                        </w:rPr>
                        <w:tab/>
                      </w:r>
                      <w:r>
                        <w:rPr>
                          <w:color w:val="0F243E" w:themeColor="text2" w:themeShade="80"/>
                        </w:rPr>
                        <w:tab/>
                      </w:r>
                      <w:r>
                        <w:rPr>
                          <w:i/>
                          <w:color w:val="0F243E" w:themeColor="text2" w:themeShade="80"/>
                        </w:rPr>
                        <w:t>//Inicializácia projektu</w:t>
                      </w:r>
                    </w:p>
                    <w:p w:rsidR="00CC1CA2" w:rsidRPr="00CC1CA2" w:rsidRDefault="00CC1CA2" w:rsidP="00CC1CA2">
                      <w:pPr>
                        <w:pStyle w:val="kd"/>
                        <w:rPr>
                          <w:color w:val="0F243E" w:themeColor="text2" w:themeShade="80"/>
                        </w:rPr>
                      </w:pPr>
                      <w:r w:rsidRPr="00CC1CA2">
                        <w:rPr>
                          <w:color w:val="0F243E" w:themeColor="text2" w:themeShade="80"/>
                        </w:rPr>
                        <w:t>cd MojProjekt</w:t>
                      </w:r>
                    </w:p>
                    <w:p w:rsidR="00CC1CA2" w:rsidRPr="00CC1CA2" w:rsidRDefault="00CC1CA2" w:rsidP="00CC1CA2">
                      <w:pPr>
                        <w:pStyle w:val="kd"/>
                        <w:rPr>
                          <w:color w:val="0F243E" w:themeColor="text2" w:themeShade="80"/>
                        </w:rPr>
                      </w:pPr>
                      <w:r w:rsidRPr="00CC1CA2">
                        <w:rPr>
                          <w:color w:val="0F243E" w:themeColor="text2" w:themeShade="80"/>
                        </w:rPr>
                        <w:t xml:space="preserve">expo start </w:t>
                      </w:r>
                      <w:r>
                        <w:rPr>
                          <w:color w:val="0F243E" w:themeColor="text2" w:themeShade="80"/>
                        </w:rPr>
                        <w:tab/>
                      </w:r>
                      <w:r>
                        <w:rPr>
                          <w:color w:val="0F243E" w:themeColor="text2" w:themeShade="80"/>
                        </w:rPr>
                        <w:tab/>
                      </w:r>
                      <w:r>
                        <w:rPr>
                          <w:color w:val="0F243E" w:themeColor="text2" w:themeShade="80"/>
                        </w:rPr>
                        <w:tab/>
                      </w:r>
                      <w:r>
                        <w:rPr>
                          <w:color w:val="0F243E" w:themeColor="text2" w:themeShade="80"/>
                        </w:rPr>
                        <w:tab/>
                      </w:r>
                      <w:r w:rsidRPr="00C7727A">
                        <w:rPr>
                          <w:i/>
                          <w:color w:val="0F243E" w:themeColor="text2" w:themeShade="80"/>
                        </w:rPr>
                        <w:t xml:space="preserve">//Spustenie </w:t>
                      </w:r>
                      <w:r w:rsidR="00C7727A" w:rsidRPr="00C7727A">
                        <w:rPr>
                          <w:i/>
                          <w:color w:val="0F243E" w:themeColor="text2" w:themeShade="80"/>
                        </w:rPr>
                        <w:t>Expo vývojárskej konzoly</w:t>
                      </w:r>
                    </w:p>
                    <w:p w:rsidR="00CC1CA2" w:rsidRPr="00CC1CA2" w:rsidRDefault="00CC1CA2" w:rsidP="00CC1CA2">
                      <w:pPr>
                        <w:pStyle w:val="kd"/>
                        <w:rPr>
                          <w:color w:val="0F243E" w:themeColor="text2" w:themeShade="80"/>
                        </w:rPr>
                      </w:pPr>
                    </w:p>
                  </w:txbxContent>
                </v:textbox>
                <w10:wrap type="square" anchorx="margin" anchory="margin"/>
              </v:shape>
            </w:pict>
          </mc:Fallback>
        </mc:AlternateContent>
      </w:r>
    </w:p>
    <w:p w:rsidR="00C7727A" w:rsidRDefault="00C7727A" w:rsidP="0015035C">
      <w:pPr>
        <w:pStyle w:val="0odstavec"/>
      </w:pPr>
    </w:p>
    <w:p w:rsidR="00C7727A" w:rsidRDefault="00C7727A" w:rsidP="00EA04BD">
      <w:pPr>
        <w:pStyle w:val="0odstavec"/>
      </w:pPr>
      <w:r>
        <w:t>Po prebehnutí týchto príkazov sa vytvorí adresár s názvom MojProjekt s celou štruktúrou aplikácie v </w:t>
      </w:r>
      <w:proofErr w:type="spellStart"/>
      <w:r>
        <w:t>React-native</w:t>
      </w:r>
      <w:proofErr w:type="spellEnd"/>
      <w:r>
        <w:t xml:space="preserve"> a je pripravený na vývoj.</w:t>
      </w:r>
    </w:p>
    <w:p w:rsidR="00CC4211" w:rsidRDefault="00CC4211" w:rsidP="00EA04BD">
      <w:pPr>
        <w:pStyle w:val="0odstavec"/>
      </w:pPr>
      <w:r>
        <w:t>Vývojárska konzola, ktorá je spustená pomocou príkazu „expo start“ slúži na vyvíjaní aplikácie priamo na mobilných zariadeniach s funkciou „</w:t>
      </w:r>
      <w:proofErr w:type="spellStart"/>
      <w:r>
        <w:t>live</w:t>
      </w:r>
      <w:proofErr w:type="spellEnd"/>
      <w:r>
        <w:t xml:space="preserve"> </w:t>
      </w:r>
      <w:proofErr w:type="spellStart"/>
      <w:r>
        <w:t>reload</w:t>
      </w:r>
      <w:proofErr w:type="spellEnd"/>
      <w:r>
        <w:t>“, ktorá u načítava najnovší kód do zariadenia hneď po jeho uložení. Po spustení vytvorí server na počítači vývojára a zároveň otvorí jeho webové grafické užívateľské prostredie, kde je možné sledovať stav aplikácie na pripojených zariadeniach a ich konzolové výstupy. Tak isto tam je možnosť nastavenia či chce vývojár pripojiť zariadenia nachádzajúce sa na rovnakej sieti alebo mimo nej. Po vybratí typu siete je vygenerovaný QR kód, ktorý následne naskenuje vývojár pomocou klientskej aplikácie Expo na mobilných zariadeniach a ihneď po naskenovaní sa načíta najnovšia verzia aplikácie na dané zariadenia (Bez hocijakej inštalácie, nakoľko to beží v aplikácii Expo).</w:t>
      </w:r>
    </w:p>
    <w:p w:rsidR="007E3143" w:rsidRDefault="007E3143" w:rsidP="00EA04BD">
      <w:pPr>
        <w:pStyle w:val="0odstavec"/>
      </w:pPr>
      <w:r w:rsidRPr="007E3143">
        <w:drawing>
          <wp:anchor distT="0" distB="0" distL="114300" distR="114300" simplePos="0" relativeHeight="251673600" behindDoc="0" locked="0" layoutInCell="1" allowOverlap="1">
            <wp:simplePos x="1530096" y="902208"/>
            <wp:positionH relativeFrom="margin">
              <wp:align>left</wp:align>
            </wp:positionH>
            <wp:positionV relativeFrom="margin">
              <wp:align>top</wp:align>
            </wp:positionV>
            <wp:extent cx="5580380" cy="2726055"/>
            <wp:effectExtent l="0" t="0" r="1270" b="0"/>
            <wp:wrapSquare wrapText="bothSides"/>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26055"/>
                    </a:xfrm>
                    <a:prstGeom prst="rect">
                      <a:avLst/>
                    </a:prstGeom>
                  </pic:spPr>
                </pic:pic>
              </a:graphicData>
            </a:graphic>
            <wp14:sizeRelH relativeFrom="margin">
              <wp14:pctWidth>0</wp14:pctWidth>
            </wp14:sizeRelH>
          </wp:anchor>
        </w:drawing>
      </w:r>
    </w:p>
    <w:p w:rsidR="00C7727A" w:rsidRDefault="00C7727A" w:rsidP="00C7727A">
      <w:pPr>
        <w:pStyle w:val="3nadpis"/>
      </w:pPr>
      <w:r>
        <w:t>Štruktúra aplikácie Felix</w:t>
      </w:r>
    </w:p>
    <w:p w:rsidR="00C21EF7" w:rsidRDefault="00C7727A" w:rsidP="00EA04BD">
      <w:pPr>
        <w:pStyle w:val="0odstavec"/>
      </w:pPr>
      <w:r>
        <w:t>Aplikácie vyvíjané v </w:t>
      </w:r>
      <w:proofErr w:type="spellStart"/>
      <w:r>
        <w:t>React-native</w:t>
      </w:r>
      <w:proofErr w:type="spellEnd"/>
      <w:r>
        <w:t xml:space="preserve"> sa skladajú z komponentov, ktoré sú </w:t>
      </w:r>
      <w:r w:rsidR="007377EF">
        <w:t xml:space="preserve">organizované určitým smerovačom (Router, </w:t>
      </w:r>
      <w:proofErr w:type="spellStart"/>
      <w:r w:rsidR="007377EF">
        <w:t>Navigator</w:t>
      </w:r>
      <w:proofErr w:type="spellEnd"/>
      <w:r w:rsidR="007377EF">
        <w:t xml:space="preserve">), v ktorom sú vytvorené spojenia medzi rôznymi komponentami a sú zorganizované do jedného alebo viacerých </w:t>
      </w:r>
      <w:proofErr w:type="spellStart"/>
      <w:r w:rsidR="007377EF">
        <w:t>StackNavigator</w:t>
      </w:r>
      <w:proofErr w:type="spellEnd"/>
      <w:r w:rsidR="007377EF">
        <w:t xml:space="preserve">, </w:t>
      </w:r>
      <w:proofErr w:type="spellStart"/>
      <w:r w:rsidR="007377EF">
        <w:t>TabNavigator</w:t>
      </w:r>
      <w:proofErr w:type="spellEnd"/>
      <w:r w:rsidR="007377EF">
        <w:t xml:space="preserve"> alebo </w:t>
      </w:r>
      <w:proofErr w:type="spellStart"/>
      <w:r w:rsidR="007377EF">
        <w:t>SwitchNavigator</w:t>
      </w:r>
      <w:proofErr w:type="spellEnd"/>
      <w:r w:rsidR="007377EF">
        <w:t xml:space="preserve"> objektov. Záleží na tom, čo vývojár potrebuje vo svojej aplikácii.</w:t>
      </w:r>
    </w:p>
    <w:p w:rsidR="007377EF" w:rsidRDefault="007377EF" w:rsidP="00EA04BD">
      <w:pPr>
        <w:pStyle w:val="0odstavec"/>
      </w:pPr>
      <w:r>
        <w:t xml:space="preserve">Felix je rozdelený na dva </w:t>
      </w:r>
      <w:proofErr w:type="spellStart"/>
      <w:r>
        <w:t>StackNavigator</w:t>
      </w:r>
      <w:proofErr w:type="spellEnd"/>
      <w:r>
        <w:t xml:space="preserve"> objekty, medzi ktorými je následne možné prepínať pomocou </w:t>
      </w:r>
      <w:proofErr w:type="spellStart"/>
      <w:r>
        <w:t>SwitchNavigator</w:t>
      </w:r>
      <w:proofErr w:type="spellEnd"/>
      <w:r>
        <w:t xml:space="preserve"> objektu. Prvý </w:t>
      </w:r>
      <w:proofErr w:type="spellStart"/>
      <w:r>
        <w:t>Stack</w:t>
      </w:r>
      <w:proofErr w:type="spellEnd"/>
      <w:r>
        <w:t xml:space="preserve"> je objekt obsahujúci moje prvé dva Komponenty alebo inak povedané obrazovky, ktoré uvidí užívateľ pred zadaním mena do aplikácie a prihlásenia sa. Po prihlásení vidí užívateľ už len </w:t>
      </w:r>
      <w:r w:rsidR="00CC4211">
        <w:t xml:space="preserve">obrazovky druhého </w:t>
      </w:r>
      <w:proofErr w:type="spellStart"/>
      <w:r w:rsidR="00CC4211">
        <w:t>Stacku</w:t>
      </w:r>
      <w:proofErr w:type="spellEnd"/>
      <w:r w:rsidR="00CC4211">
        <w:t xml:space="preserve"> a nemá prístup k tomu prvému. Toto je možné vďaka Switch-u ktorý m</w:t>
      </w:r>
      <w:bookmarkStart w:id="50" w:name="_GoBack"/>
      <w:bookmarkEnd w:id="50"/>
      <w:r w:rsidR="00CC4211">
        <w:t xml:space="preserve">edzi nimi </w:t>
      </w:r>
      <w:proofErr w:type="spellStart"/>
      <w:r w:rsidR="00CC4211">
        <w:t>prepímana</w:t>
      </w:r>
      <w:proofErr w:type="spellEnd"/>
      <w:r w:rsidR="00CC4211">
        <w:t>.</w:t>
      </w:r>
    </w:p>
    <w:p w:rsidR="00CC4211" w:rsidRPr="00EA04BD" w:rsidRDefault="00CC4211" w:rsidP="00EA04BD">
      <w:pPr>
        <w:pStyle w:val="0odstavec"/>
      </w:pPr>
    </w:p>
    <w:sectPr w:rsidR="00CC4211" w:rsidRPr="00EA04BD" w:rsidSect="00131DB6">
      <w:headerReference w:type="default" r:id="rId22"/>
      <w:footerReference w:type="default" r:id="rId23"/>
      <w:pgSz w:w="11907" w:h="16840"/>
      <w:pgMar w:top="1418" w:right="1418" w:bottom="1418" w:left="1701" w:header="709" w:footer="709" w:gutter="0"/>
      <w:pgNumType w:start="6"/>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D5A" w:rsidRDefault="00673D5A">
      <w:r>
        <w:separator/>
      </w:r>
    </w:p>
  </w:endnote>
  <w:endnote w:type="continuationSeparator" w:id="0">
    <w:p w:rsidR="00673D5A" w:rsidRDefault="00673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303" w:rsidRPr="005F022D" w:rsidRDefault="001B5303" w:rsidP="005F022D">
    <w:pPr>
      <w:pStyle w:val="Zpat"/>
      <w:jc w:val="center"/>
      <w:rPr>
        <w:sz w:val="24"/>
        <w:szCs w:val="24"/>
      </w:rPr>
    </w:pPr>
    <w:r>
      <w:rPr>
        <w:rStyle w:val="slostrnky"/>
        <w:sz w:val="24"/>
        <w:szCs w:val="24"/>
      </w:rPr>
      <w:t xml:space="preserve">- </w:t>
    </w:r>
    <w:r w:rsidRPr="005F022D">
      <w:rPr>
        <w:rStyle w:val="slostrnky"/>
        <w:sz w:val="24"/>
        <w:szCs w:val="24"/>
      </w:rPr>
      <w:fldChar w:fldCharType="begin"/>
    </w:r>
    <w:r w:rsidRPr="005F022D">
      <w:rPr>
        <w:rStyle w:val="slostrnky"/>
        <w:sz w:val="24"/>
        <w:szCs w:val="24"/>
      </w:rPr>
      <w:instrText xml:space="preserve"> PAGE </w:instrText>
    </w:r>
    <w:r w:rsidRPr="005F022D">
      <w:rPr>
        <w:rStyle w:val="slostrnky"/>
        <w:sz w:val="24"/>
        <w:szCs w:val="24"/>
      </w:rPr>
      <w:fldChar w:fldCharType="separate"/>
    </w:r>
    <w:r w:rsidR="00875239">
      <w:rPr>
        <w:rStyle w:val="slostrnky"/>
        <w:noProof/>
        <w:sz w:val="24"/>
        <w:szCs w:val="24"/>
      </w:rPr>
      <w:t>21</w:t>
    </w:r>
    <w:r w:rsidRPr="005F022D">
      <w:rPr>
        <w:rStyle w:val="slostrnky"/>
        <w:sz w:val="24"/>
        <w:szCs w:val="24"/>
      </w:rPr>
      <w:fldChar w:fldCharType="end"/>
    </w:r>
    <w:r>
      <w:rPr>
        <w:rStyle w:val="slostrnky"/>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D5A" w:rsidRDefault="00673D5A">
      <w:r>
        <w:separator/>
      </w:r>
    </w:p>
  </w:footnote>
  <w:footnote w:type="continuationSeparator" w:id="0">
    <w:p w:rsidR="00673D5A" w:rsidRDefault="00673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5303" w:rsidRDefault="001B530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9E8D3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8AE48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0D2C8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89AE8AE"/>
    <w:lvl w:ilvl="0">
      <w:start w:val="1"/>
      <w:numFmt w:val="decimal"/>
      <w:lvlText w:val="%1."/>
      <w:lvlJc w:val="left"/>
      <w:pPr>
        <w:tabs>
          <w:tab w:val="num" w:pos="643"/>
        </w:tabs>
        <w:ind w:left="643" w:hanging="360"/>
      </w:pPr>
    </w:lvl>
  </w:abstractNum>
  <w:abstractNum w:abstractNumId="4" w15:restartNumberingAfterBreak="0">
    <w:nsid w:val="FFFFFF88"/>
    <w:multiLevelType w:val="singleLevel"/>
    <w:tmpl w:val="44D4F26A"/>
    <w:lvl w:ilvl="0">
      <w:start w:val="1"/>
      <w:numFmt w:val="decimal"/>
      <w:lvlText w:val="%1."/>
      <w:lvlJc w:val="left"/>
      <w:pPr>
        <w:tabs>
          <w:tab w:val="num" w:pos="360"/>
        </w:tabs>
        <w:ind w:left="360" w:hanging="360"/>
      </w:pPr>
    </w:lvl>
  </w:abstractNum>
  <w:abstractNum w:abstractNumId="5" w15:restartNumberingAfterBreak="0">
    <w:nsid w:val="02AE76C3"/>
    <w:multiLevelType w:val="hybridMultilevel"/>
    <w:tmpl w:val="E22AF1A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04F612F1"/>
    <w:multiLevelType w:val="hybridMultilevel"/>
    <w:tmpl w:val="D80A82C6"/>
    <w:lvl w:ilvl="0" w:tplc="04050001">
      <w:start w:val="1"/>
      <w:numFmt w:val="bullet"/>
      <w:lvlText w:val=""/>
      <w:lvlJc w:val="left"/>
      <w:pPr>
        <w:tabs>
          <w:tab w:val="num" w:pos="1429"/>
        </w:tabs>
        <w:ind w:left="1429" w:hanging="360"/>
      </w:pPr>
      <w:rPr>
        <w:rFonts w:ascii="Symbol" w:hAnsi="Symbol" w:hint="default"/>
      </w:rPr>
    </w:lvl>
    <w:lvl w:ilvl="1" w:tplc="04050003" w:tentative="1">
      <w:start w:val="1"/>
      <w:numFmt w:val="bullet"/>
      <w:lvlText w:val="o"/>
      <w:lvlJc w:val="left"/>
      <w:pPr>
        <w:tabs>
          <w:tab w:val="num" w:pos="2149"/>
        </w:tabs>
        <w:ind w:left="2149" w:hanging="360"/>
      </w:pPr>
      <w:rPr>
        <w:rFonts w:ascii="Courier New" w:hAnsi="Courier New" w:hint="default"/>
      </w:rPr>
    </w:lvl>
    <w:lvl w:ilvl="2" w:tplc="04050005" w:tentative="1">
      <w:start w:val="1"/>
      <w:numFmt w:val="bullet"/>
      <w:lvlText w:val=""/>
      <w:lvlJc w:val="left"/>
      <w:pPr>
        <w:tabs>
          <w:tab w:val="num" w:pos="2869"/>
        </w:tabs>
        <w:ind w:left="2869" w:hanging="360"/>
      </w:pPr>
      <w:rPr>
        <w:rFonts w:ascii="Wingdings" w:hAnsi="Wingdings" w:hint="default"/>
      </w:rPr>
    </w:lvl>
    <w:lvl w:ilvl="3" w:tplc="04050001" w:tentative="1">
      <w:start w:val="1"/>
      <w:numFmt w:val="bullet"/>
      <w:lvlText w:val=""/>
      <w:lvlJc w:val="left"/>
      <w:pPr>
        <w:tabs>
          <w:tab w:val="num" w:pos="3589"/>
        </w:tabs>
        <w:ind w:left="3589" w:hanging="360"/>
      </w:pPr>
      <w:rPr>
        <w:rFonts w:ascii="Symbol" w:hAnsi="Symbol" w:hint="default"/>
      </w:rPr>
    </w:lvl>
    <w:lvl w:ilvl="4" w:tplc="04050003" w:tentative="1">
      <w:start w:val="1"/>
      <w:numFmt w:val="bullet"/>
      <w:lvlText w:val="o"/>
      <w:lvlJc w:val="left"/>
      <w:pPr>
        <w:tabs>
          <w:tab w:val="num" w:pos="4309"/>
        </w:tabs>
        <w:ind w:left="4309" w:hanging="360"/>
      </w:pPr>
      <w:rPr>
        <w:rFonts w:ascii="Courier New" w:hAnsi="Courier New" w:hint="default"/>
      </w:rPr>
    </w:lvl>
    <w:lvl w:ilvl="5" w:tplc="04050005" w:tentative="1">
      <w:start w:val="1"/>
      <w:numFmt w:val="bullet"/>
      <w:lvlText w:val=""/>
      <w:lvlJc w:val="left"/>
      <w:pPr>
        <w:tabs>
          <w:tab w:val="num" w:pos="5029"/>
        </w:tabs>
        <w:ind w:left="5029" w:hanging="360"/>
      </w:pPr>
      <w:rPr>
        <w:rFonts w:ascii="Wingdings" w:hAnsi="Wingdings" w:hint="default"/>
      </w:rPr>
    </w:lvl>
    <w:lvl w:ilvl="6" w:tplc="04050001" w:tentative="1">
      <w:start w:val="1"/>
      <w:numFmt w:val="bullet"/>
      <w:lvlText w:val=""/>
      <w:lvlJc w:val="left"/>
      <w:pPr>
        <w:tabs>
          <w:tab w:val="num" w:pos="5749"/>
        </w:tabs>
        <w:ind w:left="5749" w:hanging="360"/>
      </w:pPr>
      <w:rPr>
        <w:rFonts w:ascii="Symbol" w:hAnsi="Symbol" w:hint="default"/>
      </w:rPr>
    </w:lvl>
    <w:lvl w:ilvl="7" w:tplc="04050003" w:tentative="1">
      <w:start w:val="1"/>
      <w:numFmt w:val="bullet"/>
      <w:lvlText w:val="o"/>
      <w:lvlJc w:val="left"/>
      <w:pPr>
        <w:tabs>
          <w:tab w:val="num" w:pos="6469"/>
        </w:tabs>
        <w:ind w:left="6469" w:hanging="360"/>
      </w:pPr>
      <w:rPr>
        <w:rFonts w:ascii="Courier New" w:hAnsi="Courier New" w:hint="default"/>
      </w:rPr>
    </w:lvl>
    <w:lvl w:ilvl="8" w:tplc="0405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07172494"/>
    <w:multiLevelType w:val="multilevel"/>
    <w:tmpl w:val="96F81316"/>
    <w:lvl w:ilvl="0">
      <w:start w:val="1"/>
      <w:numFmt w:val="decimal"/>
      <w:lvlText w:val="%1."/>
      <w:lvlJc w:val="left"/>
      <w:pPr>
        <w:tabs>
          <w:tab w:val="num" w:pos="1846"/>
        </w:tabs>
        <w:ind w:left="1846" w:hanging="360"/>
      </w:pPr>
      <w:rPr>
        <w:rFonts w:hint="default"/>
      </w:rPr>
    </w:lvl>
    <w:lvl w:ilvl="1">
      <w:start w:val="1"/>
      <w:numFmt w:val="decimal"/>
      <w:lvlText w:val="%1.%2."/>
      <w:lvlJc w:val="left"/>
      <w:pPr>
        <w:tabs>
          <w:tab w:val="num" w:pos="2566"/>
        </w:tabs>
        <w:ind w:left="2278" w:hanging="432"/>
      </w:pPr>
      <w:rPr>
        <w:rFonts w:hint="default"/>
      </w:rPr>
    </w:lvl>
    <w:lvl w:ilvl="2">
      <w:start w:val="1"/>
      <w:numFmt w:val="decimal"/>
      <w:lvlText w:val="%1.%2.%3."/>
      <w:lvlJc w:val="left"/>
      <w:pPr>
        <w:tabs>
          <w:tab w:val="num" w:pos="3286"/>
        </w:tabs>
        <w:ind w:left="2710" w:hanging="504"/>
      </w:pPr>
      <w:rPr>
        <w:rFonts w:hint="default"/>
      </w:rPr>
    </w:lvl>
    <w:lvl w:ilvl="3">
      <w:start w:val="1"/>
      <w:numFmt w:val="decimal"/>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8" w15:restartNumberingAfterBreak="0">
    <w:nsid w:val="139E4A70"/>
    <w:multiLevelType w:val="hybridMultilevel"/>
    <w:tmpl w:val="B8841530"/>
    <w:lvl w:ilvl="0" w:tplc="041B000F">
      <w:start w:val="1"/>
      <w:numFmt w:val="decimal"/>
      <w:lvlText w:val="%1."/>
      <w:lvlJc w:val="left"/>
      <w:pPr>
        <w:ind w:left="1798" w:hanging="360"/>
      </w:pPr>
    </w:lvl>
    <w:lvl w:ilvl="1" w:tplc="041B0019" w:tentative="1">
      <w:start w:val="1"/>
      <w:numFmt w:val="lowerLetter"/>
      <w:lvlText w:val="%2."/>
      <w:lvlJc w:val="left"/>
      <w:pPr>
        <w:ind w:left="2518" w:hanging="360"/>
      </w:pPr>
    </w:lvl>
    <w:lvl w:ilvl="2" w:tplc="041B001B" w:tentative="1">
      <w:start w:val="1"/>
      <w:numFmt w:val="lowerRoman"/>
      <w:lvlText w:val="%3."/>
      <w:lvlJc w:val="right"/>
      <w:pPr>
        <w:ind w:left="3238" w:hanging="180"/>
      </w:pPr>
    </w:lvl>
    <w:lvl w:ilvl="3" w:tplc="041B000F" w:tentative="1">
      <w:start w:val="1"/>
      <w:numFmt w:val="decimal"/>
      <w:lvlText w:val="%4."/>
      <w:lvlJc w:val="left"/>
      <w:pPr>
        <w:ind w:left="3958" w:hanging="360"/>
      </w:pPr>
    </w:lvl>
    <w:lvl w:ilvl="4" w:tplc="041B0019" w:tentative="1">
      <w:start w:val="1"/>
      <w:numFmt w:val="lowerLetter"/>
      <w:lvlText w:val="%5."/>
      <w:lvlJc w:val="left"/>
      <w:pPr>
        <w:ind w:left="4678" w:hanging="360"/>
      </w:pPr>
    </w:lvl>
    <w:lvl w:ilvl="5" w:tplc="041B001B" w:tentative="1">
      <w:start w:val="1"/>
      <w:numFmt w:val="lowerRoman"/>
      <w:lvlText w:val="%6."/>
      <w:lvlJc w:val="right"/>
      <w:pPr>
        <w:ind w:left="5398" w:hanging="180"/>
      </w:pPr>
    </w:lvl>
    <w:lvl w:ilvl="6" w:tplc="041B000F" w:tentative="1">
      <w:start w:val="1"/>
      <w:numFmt w:val="decimal"/>
      <w:lvlText w:val="%7."/>
      <w:lvlJc w:val="left"/>
      <w:pPr>
        <w:ind w:left="6118" w:hanging="360"/>
      </w:pPr>
    </w:lvl>
    <w:lvl w:ilvl="7" w:tplc="041B0019" w:tentative="1">
      <w:start w:val="1"/>
      <w:numFmt w:val="lowerLetter"/>
      <w:lvlText w:val="%8."/>
      <w:lvlJc w:val="left"/>
      <w:pPr>
        <w:ind w:left="6838" w:hanging="360"/>
      </w:pPr>
    </w:lvl>
    <w:lvl w:ilvl="8" w:tplc="041B001B" w:tentative="1">
      <w:start w:val="1"/>
      <w:numFmt w:val="lowerRoman"/>
      <w:lvlText w:val="%9."/>
      <w:lvlJc w:val="right"/>
      <w:pPr>
        <w:ind w:left="7558" w:hanging="180"/>
      </w:pPr>
    </w:lvl>
  </w:abstractNum>
  <w:abstractNum w:abstractNumId="9" w15:restartNumberingAfterBreak="0">
    <w:nsid w:val="16295638"/>
    <w:multiLevelType w:val="hybridMultilevel"/>
    <w:tmpl w:val="02D62E50"/>
    <w:lvl w:ilvl="0" w:tplc="CE0C1AC4">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BBF2C6B"/>
    <w:multiLevelType w:val="multilevel"/>
    <w:tmpl w:val="96F81316"/>
    <w:lvl w:ilvl="0">
      <w:start w:val="1"/>
      <w:numFmt w:val="decimal"/>
      <w:lvlText w:val="%1."/>
      <w:lvlJc w:val="left"/>
      <w:pPr>
        <w:tabs>
          <w:tab w:val="num" w:pos="1846"/>
        </w:tabs>
        <w:ind w:left="1846" w:hanging="360"/>
      </w:pPr>
      <w:rPr>
        <w:rFonts w:hint="default"/>
      </w:rPr>
    </w:lvl>
    <w:lvl w:ilvl="1">
      <w:start w:val="1"/>
      <w:numFmt w:val="decimal"/>
      <w:lvlText w:val="%1.%2."/>
      <w:lvlJc w:val="left"/>
      <w:pPr>
        <w:tabs>
          <w:tab w:val="num" w:pos="2566"/>
        </w:tabs>
        <w:ind w:left="2278" w:hanging="432"/>
      </w:pPr>
      <w:rPr>
        <w:rFonts w:hint="default"/>
      </w:rPr>
    </w:lvl>
    <w:lvl w:ilvl="2">
      <w:start w:val="1"/>
      <w:numFmt w:val="decimal"/>
      <w:lvlText w:val="%1.%2.%3."/>
      <w:lvlJc w:val="left"/>
      <w:pPr>
        <w:tabs>
          <w:tab w:val="num" w:pos="3286"/>
        </w:tabs>
        <w:ind w:left="2710" w:hanging="504"/>
      </w:pPr>
      <w:rPr>
        <w:rFonts w:hint="default"/>
      </w:rPr>
    </w:lvl>
    <w:lvl w:ilvl="3">
      <w:start w:val="1"/>
      <w:numFmt w:val="decimal"/>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11" w15:restartNumberingAfterBreak="0">
    <w:nsid w:val="1F412A10"/>
    <w:multiLevelType w:val="hybridMultilevel"/>
    <w:tmpl w:val="DEB08FE0"/>
    <w:lvl w:ilvl="0" w:tplc="1D0EF6C4">
      <w:start w:val="1"/>
      <w:numFmt w:val="bullet"/>
      <w:pStyle w:val="0zoznam"/>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99499B"/>
    <w:multiLevelType w:val="hybridMultilevel"/>
    <w:tmpl w:val="F21CE4CE"/>
    <w:lvl w:ilvl="0" w:tplc="041B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410C2B"/>
    <w:multiLevelType w:val="multilevel"/>
    <w:tmpl w:val="96F81316"/>
    <w:lvl w:ilvl="0">
      <w:start w:val="1"/>
      <w:numFmt w:val="decimal"/>
      <w:lvlText w:val="%1."/>
      <w:lvlJc w:val="left"/>
      <w:pPr>
        <w:tabs>
          <w:tab w:val="num" w:pos="1846"/>
        </w:tabs>
        <w:ind w:left="1846" w:hanging="360"/>
      </w:pPr>
      <w:rPr>
        <w:rFonts w:hint="default"/>
      </w:rPr>
    </w:lvl>
    <w:lvl w:ilvl="1">
      <w:start w:val="1"/>
      <w:numFmt w:val="decimal"/>
      <w:lvlText w:val="%1.%2."/>
      <w:lvlJc w:val="left"/>
      <w:pPr>
        <w:tabs>
          <w:tab w:val="num" w:pos="2566"/>
        </w:tabs>
        <w:ind w:left="2278" w:hanging="432"/>
      </w:pPr>
      <w:rPr>
        <w:rFonts w:hint="default"/>
      </w:rPr>
    </w:lvl>
    <w:lvl w:ilvl="2">
      <w:start w:val="1"/>
      <w:numFmt w:val="decimal"/>
      <w:lvlText w:val="%1.%2.%3."/>
      <w:lvlJc w:val="left"/>
      <w:pPr>
        <w:tabs>
          <w:tab w:val="num" w:pos="3286"/>
        </w:tabs>
        <w:ind w:left="2710" w:hanging="504"/>
      </w:pPr>
      <w:rPr>
        <w:rFonts w:hint="default"/>
      </w:rPr>
    </w:lvl>
    <w:lvl w:ilvl="3">
      <w:start w:val="1"/>
      <w:numFmt w:val="decimal"/>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14" w15:restartNumberingAfterBreak="0">
    <w:nsid w:val="3F252431"/>
    <w:multiLevelType w:val="multilevel"/>
    <w:tmpl w:val="96F81316"/>
    <w:lvl w:ilvl="0">
      <w:start w:val="1"/>
      <w:numFmt w:val="decimal"/>
      <w:lvlText w:val="%1."/>
      <w:lvlJc w:val="left"/>
      <w:pPr>
        <w:tabs>
          <w:tab w:val="num" w:pos="1846"/>
        </w:tabs>
        <w:ind w:left="1846" w:hanging="360"/>
      </w:pPr>
      <w:rPr>
        <w:rFonts w:hint="default"/>
      </w:rPr>
    </w:lvl>
    <w:lvl w:ilvl="1">
      <w:start w:val="1"/>
      <w:numFmt w:val="decimal"/>
      <w:lvlText w:val="%1.%2."/>
      <w:lvlJc w:val="left"/>
      <w:pPr>
        <w:tabs>
          <w:tab w:val="num" w:pos="2566"/>
        </w:tabs>
        <w:ind w:left="2278" w:hanging="432"/>
      </w:pPr>
      <w:rPr>
        <w:rFonts w:hint="default"/>
      </w:rPr>
    </w:lvl>
    <w:lvl w:ilvl="2">
      <w:start w:val="1"/>
      <w:numFmt w:val="decimal"/>
      <w:lvlText w:val="%1.%2.%3."/>
      <w:lvlJc w:val="left"/>
      <w:pPr>
        <w:tabs>
          <w:tab w:val="num" w:pos="3286"/>
        </w:tabs>
        <w:ind w:left="2710" w:hanging="504"/>
      </w:pPr>
      <w:rPr>
        <w:rFonts w:hint="default"/>
      </w:rPr>
    </w:lvl>
    <w:lvl w:ilvl="3">
      <w:start w:val="1"/>
      <w:numFmt w:val="decimal"/>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15" w15:restartNumberingAfterBreak="0">
    <w:nsid w:val="50D42A28"/>
    <w:multiLevelType w:val="multilevel"/>
    <w:tmpl w:val="7E3E87CE"/>
    <w:lvl w:ilvl="0">
      <w:start w:val="1"/>
      <w:numFmt w:val="decimal"/>
      <w:pStyle w:val="1nadpis"/>
      <w:lvlText w:val="%1"/>
      <w:lvlJc w:val="left"/>
      <w:pPr>
        <w:tabs>
          <w:tab w:val="num" w:pos="1846"/>
        </w:tabs>
        <w:ind w:left="1846" w:hanging="360"/>
      </w:pPr>
      <w:rPr>
        <w:rFonts w:hint="default"/>
      </w:rPr>
    </w:lvl>
    <w:lvl w:ilvl="1">
      <w:start w:val="1"/>
      <w:numFmt w:val="decimal"/>
      <w:pStyle w:val="2nadpis"/>
      <w:lvlText w:val="%1.%2"/>
      <w:lvlJc w:val="left"/>
      <w:pPr>
        <w:tabs>
          <w:tab w:val="num" w:pos="2422"/>
        </w:tabs>
        <w:ind w:left="2134" w:hanging="432"/>
      </w:pPr>
      <w:rPr>
        <w:rFonts w:hint="default"/>
      </w:rPr>
    </w:lvl>
    <w:lvl w:ilvl="2">
      <w:start w:val="1"/>
      <w:numFmt w:val="decimal"/>
      <w:pStyle w:val="3nadpis"/>
      <w:lvlText w:val="%1.%2.%3"/>
      <w:lvlJc w:val="left"/>
      <w:pPr>
        <w:tabs>
          <w:tab w:val="num" w:pos="3286"/>
        </w:tabs>
        <w:ind w:left="2710" w:hanging="504"/>
      </w:pPr>
      <w:rPr>
        <w:rFonts w:hint="default"/>
      </w:rPr>
    </w:lvl>
    <w:lvl w:ilvl="3">
      <w:start w:val="1"/>
      <w:numFmt w:val="decimal"/>
      <w:pStyle w:val="4nadpis"/>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16" w15:restartNumberingAfterBreak="0">
    <w:nsid w:val="57342785"/>
    <w:multiLevelType w:val="multilevel"/>
    <w:tmpl w:val="96F81316"/>
    <w:lvl w:ilvl="0">
      <w:start w:val="1"/>
      <w:numFmt w:val="decimal"/>
      <w:lvlText w:val="%1."/>
      <w:lvlJc w:val="left"/>
      <w:pPr>
        <w:tabs>
          <w:tab w:val="num" w:pos="1846"/>
        </w:tabs>
        <w:ind w:left="1846" w:hanging="360"/>
      </w:pPr>
      <w:rPr>
        <w:rFonts w:hint="default"/>
      </w:rPr>
    </w:lvl>
    <w:lvl w:ilvl="1">
      <w:start w:val="1"/>
      <w:numFmt w:val="decimal"/>
      <w:lvlText w:val="%1.%2."/>
      <w:lvlJc w:val="left"/>
      <w:pPr>
        <w:tabs>
          <w:tab w:val="num" w:pos="2566"/>
        </w:tabs>
        <w:ind w:left="2278" w:hanging="432"/>
      </w:pPr>
      <w:rPr>
        <w:rFonts w:hint="default"/>
      </w:rPr>
    </w:lvl>
    <w:lvl w:ilvl="2">
      <w:start w:val="1"/>
      <w:numFmt w:val="decimal"/>
      <w:lvlText w:val="%1.%2.%3."/>
      <w:lvlJc w:val="left"/>
      <w:pPr>
        <w:tabs>
          <w:tab w:val="num" w:pos="3286"/>
        </w:tabs>
        <w:ind w:left="2710" w:hanging="504"/>
      </w:pPr>
      <w:rPr>
        <w:rFonts w:hint="default"/>
      </w:rPr>
    </w:lvl>
    <w:lvl w:ilvl="3">
      <w:start w:val="1"/>
      <w:numFmt w:val="decimal"/>
      <w:lvlText w:val="%1.%2.%3.%4."/>
      <w:lvlJc w:val="left"/>
      <w:pPr>
        <w:tabs>
          <w:tab w:val="num" w:pos="3286"/>
        </w:tabs>
        <w:ind w:left="3214" w:hanging="648"/>
      </w:pPr>
      <w:rPr>
        <w:rFonts w:hint="default"/>
      </w:rPr>
    </w:lvl>
    <w:lvl w:ilvl="4">
      <w:start w:val="1"/>
      <w:numFmt w:val="decimal"/>
      <w:lvlText w:val="%1.%2.%3.%4.%5."/>
      <w:lvlJc w:val="left"/>
      <w:pPr>
        <w:tabs>
          <w:tab w:val="num" w:pos="3718"/>
        </w:tabs>
        <w:ind w:left="3718" w:hanging="792"/>
      </w:pPr>
      <w:rPr>
        <w:rFonts w:hint="default"/>
      </w:rPr>
    </w:lvl>
    <w:lvl w:ilvl="5">
      <w:start w:val="1"/>
      <w:numFmt w:val="decimal"/>
      <w:lvlText w:val="%1.%2.%3.%4.%5.%6."/>
      <w:lvlJc w:val="left"/>
      <w:pPr>
        <w:tabs>
          <w:tab w:val="num" w:pos="4222"/>
        </w:tabs>
        <w:ind w:left="4222" w:hanging="936"/>
      </w:pPr>
      <w:rPr>
        <w:rFonts w:hint="default"/>
      </w:rPr>
    </w:lvl>
    <w:lvl w:ilvl="6">
      <w:start w:val="1"/>
      <w:numFmt w:val="decimal"/>
      <w:lvlText w:val="%1.%2.%3.%4.%5.%6.%7."/>
      <w:lvlJc w:val="left"/>
      <w:pPr>
        <w:tabs>
          <w:tab w:val="num" w:pos="4726"/>
        </w:tabs>
        <w:ind w:left="4726" w:hanging="1080"/>
      </w:pPr>
      <w:rPr>
        <w:rFonts w:hint="default"/>
      </w:rPr>
    </w:lvl>
    <w:lvl w:ilvl="7">
      <w:start w:val="1"/>
      <w:numFmt w:val="decimal"/>
      <w:lvlText w:val="%1.%2.%3.%4.%5.%6.%7.%8."/>
      <w:lvlJc w:val="left"/>
      <w:pPr>
        <w:tabs>
          <w:tab w:val="num" w:pos="5230"/>
        </w:tabs>
        <w:ind w:left="5230" w:hanging="1224"/>
      </w:pPr>
      <w:rPr>
        <w:rFonts w:hint="default"/>
      </w:rPr>
    </w:lvl>
    <w:lvl w:ilvl="8">
      <w:start w:val="1"/>
      <w:numFmt w:val="decimal"/>
      <w:lvlText w:val="%1.%2.%3.%4.%5.%6.%7.%8.%9."/>
      <w:lvlJc w:val="left"/>
      <w:pPr>
        <w:tabs>
          <w:tab w:val="num" w:pos="5806"/>
        </w:tabs>
        <w:ind w:left="5806" w:hanging="1440"/>
      </w:pPr>
      <w:rPr>
        <w:rFonts w:hint="default"/>
      </w:rPr>
    </w:lvl>
  </w:abstractNum>
  <w:abstractNum w:abstractNumId="17" w15:restartNumberingAfterBreak="0">
    <w:nsid w:val="5E426305"/>
    <w:multiLevelType w:val="hybridMultilevel"/>
    <w:tmpl w:val="2A962EB6"/>
    <w:lvl w:ilvl="0" w:tplc="041B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5"/>
  </w:num>
  <w:num w:numId="3">
    <w:abstractNumId w:val="6"/>
  </w:num>
  <w:num w:numId="4">
    <w:abstractNumId w:val="15"/>
  </w:num>
  <w:num w:numId="5">
    <w:abstractNumId w:val="8"/>
  </w:num>
  <w:num w:numId="6">
    <w:abstractNumId w:val="4"/>
  </w:num>
  <w:num w:numId="7">
    <w:abstractNumId w:val="3"/>
  </w:num>
  <w:num w:numId="8">
    <w:abstractNumId w:val="2"/>
  </w:num>
  <w:num w:numId="9">
    <w:abstractNumId w:val="1"/>
  </w:num>
  <w:num w:numId="10">
    <w:abstractNumId w:val="0"/>
  </w:num>
  <w:num w:numId="11">
    <w:abstractNumId w:val="13"/>
  </w:num>
  <w:num w:numId="12">
    <w:abstractNumId w:val="14"/>
  </w:num>
  <w:num w:numId="13">
    <w:abstractNumId w:val="7"/>
  </w:num>
  <w:num w:numId="14">
    <w:abstractNumId w:val="10"/>
  </w:num>
  <w:num w:numId="15">
    <w:abstractNumId w:val="16"/>
  </w:num>
  <w:num w:numId="16">
    <w:abstractNumId w:val="5"/>
  </w:num>
  <w:num w:numId="17">
    <w:abstractNumId w:val="11"/>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0CB2"/>
    <w:rsid w:val="000028DA"/>
    <w:rsid w:val="0001081D"/>
    <w:rsid w:val="000121EA"/>
    <w:rsid w:val="00032EF8"/>
    <w:rsid w:val="00041DDD"/>
    <w:rsid w:val="000760F7"/>
    <w:rsid w:val="00077EFD"/>
    <w:rsid w:val="000A2456"/>
    <w:rsid w:val="000B2DB9"/>
    <w:rsid w:val="000F17B9"/>
    <w:rsid w:val="00131DB6"/>
    <w:rsid w:val="0015035C"/>
    <w:rsid w:val="001571D4"/>
    <w:rsid w:val="00174ABF"/>
    <w:rsid w:val="00183C9A"/>
    <w:rsid w:val="00197E06"/>
    <w:rsid w:val="001B33B3"/>
    <w:rsid w:val="001B5303"/>
    <w:rsid w:val="001C245C"/>
    <w:rsid w:val="001C778D"/>
    <w:rsid w:val="0024338E"/>
    <w:rsid w:val="00260421"/>
    <w:rsid w:val="00272922"/>
    <w:rsid w:val="002B48C4"/>
    <w:rsid w:val="002C750C"/>
    <w:rsid w:val="003019CC"/>
    <w:rsid w:val="00306756"/>
    <w:rsid w:val="00365965"/>
    <w:rsid w:val="00374937"/>
    <w:rsid w:val="003A50F5"/>
    <w:rsid w:val="003A5EBB"/>
    <w:rsid w:val="003C1921"/>
    <w:rsid w:val="003F2B83"/>
    <w:rsid w:val="0040673F"/>
    <w:rsid w:val="00454544"/>
    <w:rsid w:val="00467B74"/>
    <w:rsid w:val="004711F0"/>
    <w:rsid w:val="0047772C"/>
    <w:rsid w:val="004A5A5B"/>
    <w:rsid w:val="004B2B6F"/>
    <w:rsid w:val="00524474"/>
    <w:rsid w:val="00571AC5"/>
    <w:rsid w:val="005A636D"/>
    <w:rsid w:val="005A7C8D"/>
    <w:rsid w:val="005B035A"/>
    <w:rsid w:val="005B1ECB"/>
    <w:rsid w:val="005C014C"/>
    <w:rsid w:val="005D4766"/>
    <w:rsid w:val="005F022D"/>
    <w:rsid w:val="00622A70"/>
    <w:rsid w:val="0064778A"/>
    <w:rsid w:val="00663902"/>
    <w:rsid w:val="00665814"/>
    <w:rsid w:val="00667CA9"/>
    <w:rsid w:val="00673D5A"/>
    <w:rsid w:val="00691D17"/>
    <w:rsid w:val="00697303"/>
    <w:rsid w:val="006B03FE"/>
    <w:rsid w:val="006D7B3F"/>
    <w:rsid w:val="0070328D"/>
    <w:rsid w:val="007265A9"/>
    <w:rsid w:val="007377EF"/>
    <w:rsid w:val="0075341A"/>
    <w:rsid w:val="0078337C"/>
    <w:rsid w:val="00791350"/>
    <w:rsid w:val="00792F2D"/>
    <w:rsid w:val="007970F4"/>
    <w:rsid w:val="007A6520"/>
    <w:rsid w:val="007A6B85"/>
    <w:rsid w:val="007B1AA4"/>
    <w:rsid w:val="007C504F"/>
    <w:rsid w:val="007E3143"/>
    <w:rsid w:val="007F2FE6"/>
    <w:rsid w:val="008007E7"/>
    <w:rsid w:val="00811275"/>
    <w:rsid w:val="008323CB"/>
    <w:rsid w:val="00853A97"/>
    <w:rsid w:val="00870266"/>
    <w:rsid w:val="00875239"/>
    <w:rsid w:val="00877807"/>
    <w:rsid w:val="008B171B"/>
    <w:rsid w:val="008B64B1"/>
    <w:rsid w:val="008D27C3"/>
    <w:rsid w:val="008F1D44"/>
    <w:rsid w:val="00954D40"/>
    <w:rsid w:val="00973877"/>
    <w:rsid w:val="00976B89"/>
    <w:rsid w:val="009B147A"/>
    <w:rsid w:val="009B4F0C"/>
    <w:rsid w:val="00A0588E"/>
    <w:rsid w:val="00A10104"/>
    <w:rsid w:val="00A1515D"/>
    <w:rsid w:val="00A429DD"/>
    <w:rsid w:val="00A65381"/>
    <w:rsid w:val="00A65587"/>
    <w:rsid w:val="00A728F8"/>
    <w:rsid w:val="00A74F54"/>
    <w:rsid w:val="00A7581F"/>
    <w:rsid w:val="00AA2AF5"/>
    <w:rsid w:val="00AA55A8"/>
    <w:rsid w:val="00AE6E0D"/>
    <w:rsid w:val="00B20CB2"/>
    <w:rsid w:val="00B91263"/>
    <w:rsid w:val="00BA4CF4"/>
    <w:rsid w:val="00BB1084"/>
    <w:rsid w:val="00BC7E9C"/>
    <w:rsid w:val="00BD2261"/>
    <w:rsid w:val="00BF0410"/>
    <w:rsid w:val="00C21EF7"/>
    <w:rsid w:val="00C4429F"/>
    <w:rsid w:val="00C464E1"/>
    <w:rsid w:val="00C7539F"/>
    <w:rsid w:val="00C7727A"/>
    <w:rsid w:val="00CC1CA2"/>
    <w:rsid w:val="00CC4211"/>
    <w:rsid w:val="00CC7E68"/>
    <w:rsid w:val="00CE5AA8"/>
    <w:rsid w:val="00D009FE"/>
    <w:rsid w:val="00D01136"/>
    <w:rsid w:val="00D57522"/>
    <w:rsid w:val="00D64A8D"/>
    <w:rsid w:val="00D6691A"/>
    <w:rsid w:val="00D72156"/>
    <w:rsid w:val="00D825D1"/>
    <w:rsid w:val="00DC29F9"/>
    <w:rsid w:val="00DF2112"/>
    <w:rsid w:val="00E16065"/>
    <w:rsid w:val="00E21728"/>
    <w:rsid w:val="00E32148"/>
    <w:rsid w:val="00E72AA8"/>
    <w:rsid w:val="00E821D3"/>
    <w:rsid w:val="00E87EAA"/>
    <w:rsid w:val="00E95FA9"/>
    <w:rsid w:val="00EA04BD"/>
    <w:rsid w:val="00EA177C"/>
    <w:rsid w:val="00ED7CF2"/>
    <w:rsid w:val="00EF1F92"/>
    <w:rsid w:val="00EF357D"/>
    <w:rsid w:val="00F01C34"/>
    <w:rsid w:val="00F24099"/>
    <w:rsid w:val="00F449CF"/>
    <w:rsid w:val="00F54AAE"/>
    <w:rsid w:val="00F61AF5"/>
    <w:rsid w:val="00F6585A"/>
    <w:rsid w:val="00F73E06"/>
    <w:rsid w:val="00F75E12"/>
    <w:rsid w:val="00F943D1"/>
    <w:rsid w:val="00F97EC1"/>
    <w:rsid w:val="00FA6520"/>
    <w:rsid w:val="00FD3D42"/>
    <w:rsid w:val="00FD722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14:docId w14:val="54CC8DBC"/>
  <w15:docId w15:val="{FB02B27D-4FE0-45C0-B220-A12828B4B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B20CB2"/>
    <w:rPr>
      <w:lang w:val="cs-CZ" w:eastAsia="cs-CZ"/>
    </w:rPr>
  </w:style>
  <w:style w:type="paragraph" w:styleId="Nadpis1">
    <w:name w:val="heading 1"/>
    <w:basedOn w:val="Normln"/>
    <w:next w:val="Normln"/>
    <w:qFormat/>
    <w:rsid w:val="005B1ECB"/>
    <w:pPr>
      <w:keepNext/>
      <w:spacing w:before="240" w:after="60"/>
      <w:outlineLvl w:val="0"/>
    </w:pPr>
    <w:rPr>
      <w:rFonts w:ascii="Arial" w:hAnsi="Arial" w:cs="Arial"/>
      <w:b/>
      <w:bCs/>
      <w:kern w:val="32"/>
      <w:sz w:val="32"/>
      <w:szCs w:val="32"/>
    </w:rPr>
  </w:style>
  <w:style w:type="paragraph" w:styleId="Nadpis3">
    <w:name w:val="heading 3"/>
    <w:basedOn w:val="Normln"/>
    <w:next w:val="Normln"/>
    <w:link w:val="Nadpis3Char"/>
    <w:semiHidden/>
    <w:unhideWhenUsed/>
    <w:qFormat/>
    <w:rsid w:val="008007E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Nadpis4">
    <w:name w:val="heading 4"/>
    <w:basedOn w:val="Normln"/>
    <w:next w:val="Normln"/>
    <w:link w:val="Nadpis4Char"/>
    <w:semiHidden/>
    <w:unhideWhenUsed/>
    <w:qFormat/>
    <w:rsid w:val="008007E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1">
    <w:name w:val="toc 1"/>
    <w:basedOn w:val="Normln"/>
    <w:next w:val="Normln"/>
    <w:autoRedefine/>
    <w:uiPriority w:val="39"/>
    <w:rsid w:val="008007E7"/>
    <w:pPr>
      <w:spacing w:before="120" w:after="120"/>
    </w:pPr>
    <w:rPr>
      <w:rFonts w:cstheme="minorHAnsi"/>
      <w:b/>
      <w:bCs/>
      <w:caps/>
      <w:sz w:val="28"/>
    </w:rPr>
  </w:style>
  <w:style w:type="paragraph" w:customStyle="1" w:styleId="0prklad">
    <w:name w:val="0. príklad"/>
    <w:rsid w:val="008B64B1"/>
    <w:rPr>
      <w:sz w:val="24"/>
      <w:lang w:eastAsia="cs-CZ"/>
    </w:rPr>
  </w:style>
  <w:style w:type="paragraph" w:customStyle="1" w:styleId="1nadpis">
    <w:name w:val="1. nadpis"/>
    <w:basedOn w:val="0prklad"/>
    <w:next w:val="0odstavec"/>
    <w:rsid w:val="000028DA"/>
    <w:pPr>
      <w:keepNext/>
      <w:numPr>
        <w:numId w:val="2"/>
      </w:numPr>
      <w:spacing w:before="120" w:after="360"/>
      <w:outlineLvl w:val="0"/>
    </w:pPr>
    <w:rPr>
      <w:b/>
      <w:sz w:val="32"/>
    </w:rPr>
  </w:style>
  <w:style w:type="paragraph" w:customStyle="1" w:styleId="2nadpis">
    <w:name w:val="2. nadpis"/>
    <w:basedOn w:val="1nadpis"/>
    <w:next w:val="0odstavec"/>
    <w:rsid w:val="006B03FE"/>
    <w:pPr>
      <w:numPr>
        <w:ilvl w:val="1"/>
      </w:numPr>
      <w:tabs>
        <w:tab w:val="clear" w:pos="2422"/>
        <w:tab w:val="num" w:pos="2566"/>
      </w:tabs>
      <w:spacing w:before="240" w:after="240"/>
      <w:ind w:left="2279" w:hanging="431"/>
      <w:outlineLvl w:val="1"/>
    </w:pPr>
    <w:rPr>
      <w:sz w:val="28"/>
    </w:rPr>
  </w:style>
  <w:style w:type="paragraph" w:customStyle="1" w:styleId="3nadpis">
    <w:name w:val="3. nadpis"/>
    <w:basedOn w:val="1nadpis"/>
    <w:next w:val="0odstavec"/>
    <w:rsid w:val="003A50F5"/>
    <w:pPr>
      <w:numPr>
        <w:ilvl w:val="2"/>
      </w:numPr>
      <w:spacing w:after="120"/>
      <w:outlineLvl w:val="2"/>
    </w:pPr>
    <w:rPr>
      <w:sz w:val="24"/>
    </w:rPr>
  </w:style>
  <w:style w:type="paragraph" w:customStyle="1" w:styleId="0odstavec">
    <w:name w:val="0. odstavec"/>
    <w:basedOn w:val="0prklad"/>
    <w:rsid w:val="00A74F54"/>
    <w:pPr>
      <w:spacing w:after="120" w:line="360" w:lineRule="auto"/>
      <w:ind w:firstLine="709"/>
      <w:jc w:val="both"/>
    </w:pPr>
  </w:style>
  <w:style w:type="paragraph" w:customStyle="1" w:styleId="0zoznam">
    <w:name w:val="0. zoznam"/>
    <w:basedOn w:val="0prklad"/>
    <w:pPr>
      <w:numPr>
        <w:numId w:val="17"/>
      </w:numPr>
      <w:tabs>
        <w:tab w:val="left" w:leader="dot" w:pos="2835"/>
      </w:tabs>
    </w:pPr>
  </w:style>
  <w:style w:type="paragraph" w:styleId="Obsah2">
    <w:name w:val="toc 2"/>
    <w:basedOn w:val="Normln"/>
    <w:next w:val="Normln"/>
    <w:autoRedefine/>
    <w:uiPriority w:val="39"/>
    <w:rsid w:val="008007E7"/>
    <w:pPr>
      <w:ind w:left="200"/>
    </w:pPr>
    <w:rPr>
      <w:rFonts w:cstheme="minorHAnsi"/>
      <w:smallCaps/>
      <w:sz w:val="24"/>
    </w:rPr>
  </w:style>
  <w:style w:type="paragraph" w:styleId="Obsah3">
    <w:name w:val="toc 3"/>
    <w:basedOn w:val="Normln"/>
    <w:next w:val="Normln"/>
    <w:autoRedefine/>
    <w:uiPriority w:val="39"/>
    <w:rsid w:val="008007E7"/>
    <w:pPr>
      <w:ind w:left="400"/>
    </w:pPr>
    <w:rPr>
      <w:rFonts w:cstheme="minorHAnsi"/>
      <w:i/>
      <w:iCs/>
      <w:sz w:val="22"/>
    </w:rPr>
  </w:style>
  <w:style w:type="paragraph" w:styleId="Obsah4">
    <w:name w:val="toc 4"/>
    <w:basedOn w:val="Normln"/>
    <w:next w:val="Normln"/>
    <w:autoRedefine/>
    <w:uiPriority w:val="39"/>
    <w:rsid w:val="008007E7"/>
    <w:pPr>
      <w:ind w:left="600"/>
    </w:pPr>
    <w:rPr>
      <w:rFonts w:cstheme="minorHAnsi"/>
      <w:szCs w:val="18"/>
    </w:rPr>
  </w:style>
  <w:style w:type="paragraph" w:styleId="Obsah5">
    <w:name w:val="toc 5"/>
    <w:basedOn w:val="Normln"/>
    <w:next w:val="Normln"/>
    <w:autoRedefine/>
    <w:semiHidden/>
    <w:pPr>
      <w:ind w:left="800"/>
    </w:pPr>
    <w:rPr>
      <w:rFonts w:asciiTheme="minorHAnsi" w:hAnsiTheme="minorHAnsi" w:cstheme="minorHAnsi"/>
      <w:sz w:val="18"/>
      <w:szCs w:val="18"/>
    </w:rPr>
  </w:style>
  <w:style w:type="paragraph" w:styleId="Obsah6">
    <w:name w:val="toc 6"/>
    <w:basedOn w:val="Normln"/>
    <w:next w:val="Normln"/>
    <w:autoRedefine/>
    <w:semiHidden/>
    <w:pPr>
      <w:ind w:left="1000"/>
    </w:pPr>
    <w:rPr>
      <w:rFonts w:asciiTheme="minorHAnsi" w:hAnsiTheme="minorHAnsi" w:cstheme="minorHAnsi"/>
      <w:sz w:val="18"/>
      <w:szCs w:val="18"/>
    </w:rPr>
  </w:style>
  <w:style w:type="paragraph" w:styleId="Obsah7">
    <w:name w:val="toc 7"/>
    <w:basedOn w:val="Normln"/>
    <w:next w:val="Normln"/>
    <w:autoRedefine/>
    <w:semiHidden/>
    <w:pPr>
      <w:ind w:left="1200"/>
    </w:pPr>
    <w:rPr>
      <w:rFonts w:asciiTheme="minorHAnsi" w:hAnsiTheme="minorHAnsi" w:cstheme="minorHAnsi"/>
      <w:sz w:val="18"/>
      <w:szCs w:val="18"/>
    </w:rPr>
  </w:style>
  <w:style w:type="paragraph" w:styleId="Obsah8">
    <w:name w:val="toc 8"/>
    <w:basedOn w:val="Normln"/>
    <w:next w:val="Normln"/>
    <w:autoRedefine/>
    <w:semiHidden/>
    <w:pPr>
      <w:ind w:left="1400"/>
    </w:pPr>
    <w:rPr>
      <w:rFonts w:asciiTheme="minorHAnsi" w:hAnsiTheme="minorHAnsi" w:cstheme="minorHAnsi"/>
      <w:sz w:val="18"/>
      <w:szCs w:val="18"/>
    </w:rPr>
  </w:style>
  <w:style w:type="paragraph" w:styleId="Obsah9">
    <w:name w:val="toc 9"/>
    <w:basedOn w:val="Normln"/>
    <w:next w:val="Normln"/>
    <w:autoRedefine/>
    <w:semiHidden/>
    <w:pPr>
      <w:ind w:left="1600"/>
    </w:pPr>
    <w:rPr>
      <w:rFonts w:asciiTheme="minorHAnsi" w:hAnsiTheme="minorHAnsi" w:cstheme="minorHAnsi"/>
      <w:sz w:val="18"/>
      <w:szCs w:val="18"/>
    </w:rPr>
  </w:style>
  <w:style w:type="character" w:styleId="Hypertextovodkaz">
    <w:name w:val="Hyperlink"/>
    <w:uiPriority w:val="99"/>
    <w:rPr>
      <w:color w:val="0000FF"/>
      <w:u w:val="single"/>
    </w:rPr>
  </w:style>
  <w:style w:type="paragraph" w:styleId="Zhlav">
    <w:name w:val="header"/>
    <w:basedOn w:val="Normln"/>
    <w:rsid w:val="005F022D"/>
    <w:pPr>
      <w:tabs>
        <w:tab w:val="center" w:pos="4536"/>
        <w:tab w:val="right" w:pos="9072"/>
      </w:tabs>
    </w:pPr>
  </w:style>
  <w:style w:type="paragraph" w:styleId="Zpat">
    <w:name w:val="footer"/>
    <w:basedOn w:val="Normln"/>
    <w:rsid w:val="005F022D"/>
    <w:pPr>
      <w:tabs>
        <w:tab w:val="center" w:pos="4536"/>
        <w:tab w:val="right" w:pos="9072"/>
      </w:tabs>
    </w:pPr>
  </w:style>
  <w:style w:type="character" w:styleId="slostrnky">
    <w:name w:val="page number"/>
    <w:basedOn w:val="Standardnpsmoodstavce"/>
    <w:rsid w:val="005F022D"/>
  </w:style>
  <w:style w:type="paragraph" w:customStyle="1" w:styleId="NecisNadpis16b">
    <w:name w:val="NecisNadpis 16 b"/>
    <w:basedOn w:val="Normln"/>
    <w:next w:val="0odstavec"/>
    <w:rsid w:val="006D7B3F"/>
    <w:rPr>
      <w:b/>
      <w:sz w:val="32"/>
    </w:rPr>
  </w:style>
  <w:style w:type="paragraph" w:customStyle="1" w:styleId="UvodZhrnResZoznam">
    <w:name w:val="UvodZhrnResZoznam"/>
    <w:basedOn w:val="1nadpis"/>
    <w:next w:val="0odstavec"/>
    <w:rsid w:val="006D7B3F"/>
    <w:pPr>
      <w:numPr>
        <w:numId w:val="0"/>
      </w:numPr>
      <w:ind w:left="1078"/>
    </w:pPr>
    <w:rPr>
      <w:bCs/>
    </w:rPr>
  </w:style>
  <w:style w:type="paragraph" w:styleId="Titulek">
    <w:name w:val="caption"/>
    <w:basedOn w:val="Normln"/>
    <w:next w:val="Normln"/>
    <w:unhideWhenUsed/>
    <w:qFormat/>
    <w:rsid w:val="00BC7E9C"/>
    <w:pPr>
      <w:spacing w:after="200"/>
    </w:pPr>
    <w:rPr>
      <w:i/>
      <w:iCs/>
      <w:color w:val="1F497D" w:themeColor="text2"/>
      <w:sz w:val="18"/>
      <w:szCs w:val="18"/>
    </w:rPr>
  </w:style>
  <w:style w:type="character" w:styleId="Sledovanodkaz">
    <w:name w:val="FollowedHyperlink"/>
    <w:basedOn w:val="Standardnpsmoodstavce"/>
    <w:semiHidden/>
    <w:unhideWhenUsed/>
    <w:rsid w:val="004B2B6F"/>
    <w:rPr>
      <w:color w:val="800080" w:themeColor="followedHyperlink"/>
      <w:u w:val="single"/>
    </w:rPr>
  </w:style>
  <w:style w:type="paragraph" w:customStyle="1" w:styleId="4nadpis">
    <w:name w:val="4. nadpis"/>
    <w:basedOn w:val="3nadpis"/>
    <w:next w:val="0odstavec"/>
    <w:qFormat/>
    <w:rsid w:val="008007E7"/>
    <w:pPr>
      <w:numPr>
        <w:ilvl w:val="3"/>
      </w:numPr>
    </w:pPr>
    <w:rPr>
      <w:sz w:val="22"/>
    </w:rPr>
  </w:style>
  <w:style w:type="character" w:customStyle="1" w:styleId="Nadpis3Char">
    <w:name w:val="Nadpis 3 Char"/>
    <w:basedOn w:val="Standardnpsmoodstavce"/>
    <w:link w:val="Nadpis3"/>
    <w:semiHidden/>
    <w:rsid w:val="008007E7"/>
    <w:rPr>
      <w:rFonts w:asciiTheme="majorHAnsi" w:eastAsiaTheme="majorEastAsia" w:hAnsiTheme="majorHAnsi" w:cstheme="majorBidi"/>
      <w:color w:val="243F60" w:themeColor="accent1" w:themeShade="7F"/>
      <w:sz w:val="24"/>
      <w:szCs w:val="24"/>
      <w:lang w:val="cs-CZ" w:eastAsia="cs-CZ"/>
    </w:rPr>
  </w:style>
  <w:style w:type="character" w:customStyle="1" w:styleId="Nadpis4Char">
    <w:name w:val="Nadpis 4 Char"/>
    <w:basedOn w:val="Standardnpsmoodstavce"/>
    <w:link w:val="Nadpis4"/>
    <w:semiHidden/>
    <w:rsid w:val="008007E7"/>
    <w:rPr>
      <w:rFonts w:asciiTheme="majorHAnsi" w:eastAsiaTheme="majorEastAsia" w:hAnsiTheme="majorHAnsi" w:cstheme="majorBidi"/>
      <w:i/>
      <w:iCs/>
      <w:color w:val="365F91" w:themeColor="accent1" w:themeShade="BF"/>
      <w:lang w:val="cs-CZ" w:eastAsia="cs-CZ"/>
    </w:rPr>
  </w:style>
  <w:style w:type="paragraph" w:customStyle="1" w:styleId="kd">
    <w:name w:val="kód"/>
    <w:basedOn w:val="0prklad"/>
    <w:qFormat/>
    <w:rsid w:val="00CC1CA2"/>
    <w:pPr>
      <w:spacing w:after="120"/>
    </w:pPr>
    <w:rPr>
      <w:rFonts w:ascii="Courier New" w:hAnsi="Courier New" w:cs="Courier New"/>
      <w:color w:val="0F243E" w:themeColor="text2" w:themeShade="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755259">
      <w:bodyDiv w:val="1"/>
      <w:marLeft w:val="0"/>
      <w:marRight w:val="0"/>
      <w:marTop w:val="0"/>
      <w:marBottom w:val="0"/>
      <w:divBdr>
        <w:top w:val="none" w:sz="0" w:space="0" w:color="auto"/>
        <w:left w:val="none" w:sz="0" w:space="0" w:color="auto"/>
        <w:bottom w:val="none" w:sz="0" w:space="0" w:color="auto"/>
        <w:right w:val="none" w:sz="0" w:space="0" w:color="auto"/>
      </w:divBdr>
    </w:div>
    <w:div w:id="208222555">
      <w:bodyDiv w:val="1"/>
      <w:marLeft w:val="0"/>
      <w:marRight w:val="0"/>
      <w:marTop w:val="0"/>
      <w:marBottom w:val="0"/>
      <w:divBdr>
        <w:top w:val="none" w:sz="0" w:space="0" w:color="auto"/>
        <w:left w:val="none" w:sz="0" w:space="0" w:color="auto"/>
        <w:bottom w:val="none" w:sz="0" w:space="0" w:color="auto"/>
        <w:right w:val="none" w:sz="0" w:space="0" w:color="auto"/>
      </w:divBdr>
    </w:div>
    <w:div w:id="308751843">
      <w:bodyDiv w:val="1"/>
      <w:marLeft w:val="0"/>
      <w:marRight w:val="0"/>
      <w:marTop w:val="0"/>
      <w:marBottom w:val="0"/>
      <w:divBdr>
        <w:top w:val="none" w:sz="0" w:space="0" w:color="auto"/>
        <w:left w:val="none" w:sz="0" w:space="0" w:color="auto"/>
        <w:bottom w:val="none" w:sz="0" w:space="0" w:color="auto"/>
        <w:right w:val="none" w:sz="0" w:space="0" w:color="auto"/>
      </w:divBdr>
    </w:div>
    <w:div w:id="384381054">
      <w:bodyDiv w:val="1"/>
      <w:marLeft w:val="0"/>
      <w:marRight w:val="0"/>
      <w:marTop w:val="0"/>
      <w:marBottom w:val="0"/>
      <w:divBdr>
        <w:top w:val="none" w:sz="0" w:space="0" w:color="auto"/>
        <w:left w:val="none" w:sz="0" w:space="0" w:color="auto"/>
        <w:bottom w:val="none" w:sz="0" w:space="0" w:color="auto"/>
        <w:right w:val="none" w:sz="0" w:space="0" w:color="auto"/>
      </w:divBdr>
    </w:div>
    <w:div w:id="500395569">
      <w:bodyDiv w:val="1"/>
      <w:marLeft w:val="0"/>
      <w:marRight w:val="0"/>
      <w:marTop w:val="0"/>
      <w:marBottom w:val="0"/>
      <w:divBdr>
        <w:top w:val="none" w:sz="0" w:space="0" w:color="auto"/>
        <w:left w:val="none" w:sz="0" w:space="0" w:color="auto"/>
        <w:bottom w:val="none" w:sz="0" w:space="0" w:color="auto"/>
        <w:right w:val="none" w:sz="0" w:space="0" w:color="auto"/>
      </w:divBdr>
    </w:div>
    <w:div w:id="840508393">
      <w:bodyDiv w:val="1"/>
      <w:marLeft w:val="0"/>
      <w:marRight w:val="0"/>
      <w:marTop w:val="0"/>
      <w:marBottom w:val="0"/>
      <w:divBdr>
        <w:top w:val="none" w:sz="0" w:space="0" w:color="auto"/>
        <w:left w:val="none" w:sz="0" w:space="0" w:color="auto"/>
        <w:bottom w:val="none" w:sz="0" w:space="0" w:color="auto"/>
        <w:right w:val="none" w:sz="0" w:space="0" w:color="auto"/>
      </w:divBdr>
    </w:div>
    <w:div w:id="878082962">
      <w:bodyDiv w:val="1"/>
      <w:marLeft w:val="0"/>
      <w:marRight w:val="0"/>
      <w:marTop w:val="0"/>
      <w:marBottom w:val="0"/>
      <w:divBdr>
        <w:top w:val="none" w:sz="0" w:space="0" w:color="auto"/>
        <w:left w:val="none" w:sz="0" w:space="0" w:color="auto"/>
        <w:bottom w:val="none" w:sz="0" w:space="0" w:color="auto"/>
        <w:right w:val="none" w:sz="0" w:space="0" w:color="auto"/>
      </w:divBdr>
    </w:div>
    <w:div w:id="911505698">
      <w:bodyDiv w:val="1"/>
      <w:marLeft w:val="0"/>
      <w:marRight w:val="0"/>
      <w:marTop w:val="0"/>
      <w:marBottom w:val="0"/>
      <w:divBdr>
        <w:top w:val="none" w:sz="0" w:space="0" w:color="auto"/>
        <w:left w:val="none" w:sz="0" w:space="0" w:color="auto"/>
        <w:bottom w:val="none" w:sz="0" w:space="0" w:color="auto"/>
        <w:right w:val="none" w:sz="0" w:space="0" w:color="auto"/>
      </w:divBdr>
    </w:div>
    <w:div w:id="1112045227">
      <w:bodyDiv w:val="1"/>
      <w:marLeft w:val="0"/>
      <w:marRight w:val="0"/>
      <w:marTop w:val="0"/>
      <w:marBottom w:val="0"/>
      <w:divBdr>
        <w:top w:val="none" w:sz="0" w:space="0" w:color="auto"/>
        <w:left w:val="none" w:sz="0" w:space="0" w:color="auto"/>
        <w:bottom w:val="none" w:sz="0" w:space="0" w:color="auto"/>
        <w:right w:val="none" w:sz="0" w:space="0" w:color="auto"/>
      </w:divBdr>
    </w:div>
    <w:div w:id="1124160092">
      <w:bodyDiv w:val="1"/>
      <w:marLeft w:val="0"/>
      <w:marRight w:val="0"/>
      <w:marTop w:val="0"/>
      <w:marBottom w:val="0"/>
      <w:divBdr>
        <w:top w:val="none" w:sz="0" w:space="0" w:color="auto"/>
        <w:left w:val="none" w:sz="0" w:space="0" w:color="auto"/>
        <w:bottom w:val="none" w:sz="0" w:space="0" w:color="auto"/>
        <w:right w:val="none" w:sz="0" w:space="0" w:color="auto"/>
      </w:divBdr>
    </w:div>
    <w:div w:id="1300955368">
      <w:bodyDiv w:val="1"/>
      <w:marLeft w:val="0"/>
      <w:marRight w:val="0"/>
      <w:marTop w:val="0"/>
      <w:marBottom w:val="0"/>
      <w:divBdr>
        <w:top w:val="none" w:sz="0" w:space="0" w:color="auto"/>
        <w:left w:val="none" w:sz="0" w:space="0" w:color="auto"/>
        <w:bottom w:val="none" w:sz="0" w:space="0" w:color="auto"/>
        <w:right w:val="none" w:sz="0" w:space="0" w:color="auto"/>
      </w:divBdr>
    </w:div>
    <w:div w:id="161069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udemy.com" TargetMode="Externa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hyperlink" Target="http://www.coolors.co" TargetMode="External"/><Relationship Id="rId19" Type="http://schemas.openxmlformats.org/officeDocument/2006/relationships/hyperlink" Target="http://www.facebook.github.io/react-nativ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N:\WORKS\1suli\dokumenty\KOP\KOP0_2017sk.dot"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Ján10</b:Tag>
    <b:SourceType>Report</b:SourceType>
    <b:Guid>{A12A1757-A9D5-4131-9918-E85E909249D2}</b:Guid>
    <b:Title>MOŽNOSTI ZABEZPEČENIA BEZDRÔTOVEJ</b:Title>
    <b:Year>2010</b:Year>
    <b:Author>
      <b:Author>
        <b:NameList>
          <b:Person>
            <b:Last>Macuľa</b:Last>
            <b:First>Ján</b:First>
          </b:Person>
        </b:NameList>
      </b:Author>
    </b:Author>
    <b:City>Trnava</b:City>
    <b:RefOrder>2</b:RefOrder>
  </b:Source>
  <b:Source>
    <b:Tag>IEE18</b:Tag>
    <b:SourceType>InternetSite</b:SourceType>
    <b:Guid>{0F469A03-398D-42EF-A15B-08BE6FAA2B59}</b:Guid>
    <b:Title>IEEE 802.11</b:Title>
    <b:Year>2018</b:Year>
    <b:InternetSiteTitle>Wikipedia</b:InternetSiteTitle>
    <b:Month>September</b:Month>
    <b:Day>1</b:Day>
    <b:URL>https://sk.wikipedia.org/wiki/IEEE_802.11</b:URL>
    <b:Author>
      <b:Author>
        <b:NameList>
          <b:Person>
            <b:Last>Wikipedia</b:Last>
          </b:Person>
        </b:NameList>
      </b:Author>
    </b:Author>
    <b:RefOrder>1</b:RefOrder>
  </b:Source>
</b:Sources>
</file>

<file path=customXml/itemProps1.xml><?xml version="1.0" encoding="utf-8"?>
<ds:datastoreItem xmlns:ds="http://schemas.openxmlformats.org/officeDocument/2006/customXml" ds:itemID="{54D1E580-5939-46B2-A531-37410A066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KOP0_2017sk.dot</Template>
  <TotalTime>2268</TotalTime>
  <Pages>20</Pages>
  <Words>4182</Words>
  <Characters>23842</Characters>
  <Application>Microsoft Office Word</Application>
  <DocSecurity>0</DocSecurity>
  <Lines>198</Lines>
  <Paragraphs>55</Paragraphs>
  <ScaleCrop>false</ScaleCrop>
  <HeadingPairs>
    <vt:vector size="6" baseType="variant">
      <vt:variant>
        <vt:lpstr>Název</vt:lpstr>
      </vt:variant>
      <vt:variant>
        <vt:i4>1</vt:i4>
      </vt:variant>
      <vt:variant>
        <vt:lpstr>Nadpisy</vt:lpstr>
      </vt:variant>
      <vt:variant>
        <vt:i4>34</vt:i4>
      </vt:variant>
      <vt:variant>
        <vt:lpstr>Názov</vt:lpstr>
      </vt:variant>
      <vt:variant>
        <vt:i4>1</vt:i4>
      </vt:variant>
    </vt:vector>
  </HeadingPairs>
  <TitlesOfParts>
    <vt:vector size="36" baseType="lpstr">
      <vt:lpstr>KOP</vt:lpstr>
      <vt:lpstr>Úvod</vt:lpstr>
      <vt:lpstr>Cieľ práce</vt:lpstr>
      <vt:lpstr>Problematika a prehľad literatúry</vt:lpstr>
      <vt:lpstr>    Android</vt:lpstr>
      <vt:lpstr>    Tvorba aplikácií na Android</vt:lpstr>
      <vt:lpstr>        Natívne aplikácie</vt:lpstr>
      <vt:lpstr>        Začiatočník alebo krátkodobé skúsenosti s vývojom aplikácií</vt:lpstr>
      <vt:lpstr>        Skúsenosti s vývojom webových stránok</vt:lpstr>
      <vt:lpstr>        Webové aplikácie</vt:lpstr>
      <vt:lpstr>        Hybridné aplikácie</vt:lpstr>
      <vt:lpstr>    Bezdrôtové technológie a ich bezpečnostné protokoly</vt:lpstr>
      <vt:lpstr>        IEEE 802.11</vt:lpstr>
      <vt:lpstr>        Šifrovanie</vt:lpstr>
      <vt:lpstr>        WEP</vt:lpstr>
      <vt:lpstr>        WPA</vt:lpstr>
      <vt:lpstr>        WPA</vt:lpstr>
      <vt:lpstr>        WPA2</vt:lpstr>
      <vt:lpstr>Návrh a vývoj aplikácie Felix</vt:lpstr>
      <vt:lpstr>    Návrh dizajnu aplikácie</vt:lpstr>
      <vt:lpstr>        Návrh palety farieb</vt:lpstr>
      <vt:lpstr>        Návrh postavičky Felix</vt:lpstr>
      <vt:lpstr>        Návrh rozloženia aplikácie</vt:lpstr>
      <vt:lpstr>    Výskum a štúdium</vt:lpstr>
      <vt:lpstr>        Výskum bezdrôtových sietí a ich bezpečnostných protokolov</vt:lpstr>
      <vt:lpstr>        1. Kapitola – Základné pojmy</vt:lpstr>
      <vt:lpstr>        2. Kapitola – IEEE 802.11</vt:lpstr>
      <vt:lpstr>        3. Kapitola – Šifrovanie</vt:lpstr>
      <vt:lpstr>        4. Kapitola – Ako funguje WEP?</vt:lpstr>
      <vt:lpstr>        5. Kapitola – Ako funguje WPA?</vt:lpstr>
      <vt:lpstr>        Štúdium jazyka JavaScript a framework-u React-Native</vt:lpstr>
      <vt:lpstr>    Programovanie aplikácie Felix</vt:lpstr>
      <vt:lpstr>        Expo SDK</vt:lpstr>
      <vt:lpstr>        Inicializácia projektu</vt:lpstr>
      <vt:lpstr>        Štruktúra aplikácie Felix</vt:lpstr>
      <vt:lpstr>KOP</vt:lpstr>
    </vt:vector>
  </TitlesOfParts>
  <Company>SPSE</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dc:title>
  <dc:creator>Hortai</dc:creator>
  <cp:lastModifiedBy>Andrej Szalma</cp:lastModifiedBy>
  <cp:revision>14</cp:revision>
  <cp:lastPrinted>1999-03-30T13:59:00Z</cp:lastPrinted>
  <dcterms:created xsi:type="dcterms:W3CDTF">2018-12-02T20:00:00Z</dcterms:created>
  <dcterms:modified xsi:type="dcterms:W3CDTF">2019-03-02T14:24:00Z</dcterms:modified>
</cp:coreProperties>
</file>